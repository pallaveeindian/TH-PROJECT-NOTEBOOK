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2"/>
        <w:gridCol w:w="1530"/>
        <w:gridCol w:w="1080"/>
        <w:gridCol w:w="3330"/>
        <w:gridCol w:w="2271"/>
      </w:tblGrid>
      <w:tr w:rsidR="00E87003" w:rsidRPr="0096052D" w14:paraId="5E8E5618" w14:textId="77777777" w:rsidTr="00EE36CF">
        <w:trPr>
          <w:trHeight w:val="300"/>
        </w:trPr>
        <w:tc>
          <w:tcPr>
            <w:tcW w:w="2152" w:type="dxa"/>
            <w:vMerge w:val="restart"/>
            <w:vAlign w:val="center"/>
            <w:hideMark/>
          </w:tcPr>
          <w:p w14:paraId="0ED23254" w14:textId="0F53B1AA" w:rsidR="008731F5" w:rsidRPr="0096052D" w:rsidRDefault="002F6A08" w:rsidP="00F36E7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auto"/>
                <w:szCs w:val="20"/>
                <w:lang w:val="en-US" w:bidi="hi-IN"/>
              </w:rPr>
            </w:pPr>
            <w:r>
              <w:rPr>
                <w:noProof/>
              </w:rPr>
              <w:drawing>
                <wp:inline distT="0" distB="0" distL="0" distR="0" wp14:anchorId="72D78AD9" wp14:editId="5B601007">
                  <wp:extent cx="1229360" cy="1229360"/>
                  <wp:effectExtent l="0" t="0" r="0" b="0"/>
                  <wp:docPr id="6513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shd w:val="clear" w:color="auto" w:fill="218F8B" w:themeFill="accent3"/>
            <w:vAlign w:val="center"/>
            <w:hideMark/>
          </w:tcPr>
          <w:p w14:paraId="30E18C1F" w14:textId="77777777" w:rsidR="008731F5" w:rsidRPr="0096052D" w:rsidRDefault="008731F5" w:rsidP="00D07558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 xml:space="preserve">1. Name </w:t>
            </w:r>
          </w:p>
        </w:tc>
        <w:tc>
          <w:tcPr>
            <w:tcW w:w="6681" w:type="dxa"/>
            <w:gridSpan w:val="3"/>
            <w:vAlign w:val="center"/>
            <w:hideMark/>
          </w:tcPr>
          <w:p w14:paraId="57C93F4D" w14:textId="77777777" w:rsidR="008731F5" w:rsidRPr="0096052D" w:rsidRDefault="007931C1" w:rsidP="00420977">
            <w:pPr>
              <w:spacing w:after="0"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Ayush M Srivastava</w:t>
            </w:r>
          </w:p>
        </w:tc>
      </w:tr>
      <w:tr w:rsidR="00E87003" w:rsidRPr="0096052D" w14:paraId="1B256DCA" w14:textId="77777777" w:rsidTr="00EE36CF">
        <w:trPr>
          <w:trHeight w:val="300"/>
        </w:trPr>
        <w:tc>
          <w:tcPr>
            <w:tcW w:w="2152" w:type="dxa"/>
            <w:vMerge/>
            <w:vAlign w:val="center"/>
            <w:hideMark/>
          </w:tcPr>
          <w:p w14:paraId="1589D0DB" w14:textId="77777777" w:rsidR="008731F5" w:rsidRPr="0096052D" w:rsidRDefault="008731F5" w:rsidP="00D07558">
            <w:pPr>
              <w:spacing w:after="0"/>
              <w:rPr>
                <w:rFonts w:cstheme="minorHAnsi"/>
                <w:color w:val="auto"/>
                <w:szCs w:val="20"/>
              </w:rPr>
            </w:pPr>
          </w:p>
        </w:tc>
        <w:tc>
          <w:tcPr>
            <w:tcW w:w="1530" w:type="dxa"/>
            <w:shd w:val="clear" w:color="auto" w:fill="218F8B" w:themeFill="accent3"/>
            <w:vAlign w:val="center"/>
            <w:hideMark/>
          </w:tcPr>
          <w:p w14:paraId="631E17E1" w14:textId="77777777" w:rsidR="008731F5" w:rsidRPr="0096052D" w:rsidRDefault="008731F5" w:rsidP="00D07558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 xml:space="preserve">2. Position:    </w:t>
            </w:r>
          </w:p>
        </w:tc>
        <w:tc>
          <w:tcPr>
            <w:tcW w:w="6681" w:type="dxa"/>
            <w:gridSpan w:val="3"/>
            <w:vAlign w:val="center"/>
            <w:hideMark/>
          </w:tcPr>
          <w:p w14:paraId="14870708" w14:textId="3E6650B3" w:rsidR="008731F5" w:rsidRPr="0096052D" w:rsidRDefault="00945996" w:rsidP="00420977">
            <w:pPr>
              <w:spacing w:after="0"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Software Developer</w:t>
            </w:r>
          </w:p>
        </w:tc>
      </w:tr>
      <w:tr w:rsidR="00E87003" w:rsidRPr="0096052D" w14:paraId="299BEBFF" w14:textId="77777777" w:rsidTr="00EE36CF">
        <w:trPr>
          <w:trHeight w:val="300"/>
        </w:trPr>
        <w:tc>
          <w:tcPr>
            <w:tcW w:w="2152" w:type="dxa"/>
            <w:vMerge/>
            <w:vAlign w:val="center"/>
            <w:hideMark/>
          </w:tcPr>
          <w:p w14:paraId="05F1947C" w14:textId="77777777" w:rsidR="008731F5" w:rsidRPr="0096052D" w:rsidRDefault="008731F5" w:rsidP="00D07558">
            <w:pPr>
              <w:spacing w:after="0"/>
              <w:rPr>
                <w:rFonts w:cstheme="minorHAnsi"/>
                <w:color w:val="auto"/>
                <w:szCs w:val="20"/>
              </w:rPr>
            </w:pPr>
          </w:p>
        </w:tc>
        <w:tc>
          <w:tcPr>
            <w:tcW w:w="1530" w:type="dxa"/>
            <w:shd w:val="clear" w:color="auto" w:fill="218F8B" w:themeFill="accent3"/>
            <w:vAlign w:val="center"/>
            <w:hideMark/>
          </w:tcPr>
          <w:p w14:paraId="1FDA1212" w14:textId="77777777" w:rsidR="008731F5" w:rsidRPr="0096052D" w:rsidRDefault="008731F5" w:rsidP="00D07558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3. Date of Birth</w:t>
            </w:r>
          </w:p>
        </w:tc>
        <w:tc>
          <w:tcPr>
            <w:tcW w:w="6681" w:type="dxa"/>
            <w:gridSpan w:val="3"/>
            <w:vAlign w:val="center"/>
          </w:tcPr>
          <w:p w14:paraId="0BF3F8C9" w14:textId="761FB3C9" w:rsidR="008731F5" w:rsidRPr="00285D53" w:rsidRDefault="00945996" w:rsidP="00EC1EB2">
            <w:pPr>
              <w:spacing w:after="0"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30-04</w:t>
            </w:r>
            <w:r w:rsidR="00A80E71" w:rsidRPr="00AE3C2E">
              <w:rPr>
                <w:rFonts w:eastAsia="Arial MT" w:cs="Arial"/>
                <w:color w:val="002060"/>
                <w:szCs w:val="20"/>
                <w:lang w:val="en-US"/>
              </w:rPr>
              <w:t>-19</w:t>
            </w:r>
            <w:r w:rsidR="00AE3C2E" w:rsidRPr="00AE3C2E">
              <w:rPr>
                <w:rFonts w:eastAsia="Arial MT" w:cs="Arial"/>
                <w:color w:val="002060"/>
                <w:szCs w:val="20"/>
                <w:lang w:val="en-US"/>
              </w:rPr>
              <w:t>9</w:t>
            </w:r>
            <w:r w:rsidR="005F1C26">
              <w:rPr>
                <w:rFonts w:eastAsia="Arial MT" w:cs="Arial"/>
                <w:color w:val="002060"/>
                <w:szCs w:val="20"/>
                <w:lang w:val="en-US"/>
              </w:rPr>
              <w:t>7</w:t>
            </w:r>
          </w:p>
        </w:tc>
      </w:tr>
      <w:tr w:rsidR="00E87003" w:rsidRPr="0096052D" w14:paraId="4317872D" w14:textId="77777777" w:rsidTr="00EE36CF">
        <w:trPr>
          <w:trHeight w:val="570"/>
        </w:trPr>
        <w:tc>
          <w:tcPr>
            <w:tcW w:w="2152" w:type="dxa"/>
            <w:vMerge/>
            <w:vAlign w:val="center"/>
            <w:hideMark/>
          </w:tcPr>
          <w:p w14:paraId="5DB95938" w14:textId="77777777" w:rsidR="008731F5" w:rsidRPr="0096052D" w:rsidRDefault="008731F5" w:rsidP="00D07558">
            <w:pPr>
              <w:spacing w:after="0"/>
              <w:rPr>
                <w:rFonts w:cstheme="minorHAnsi"/>
                <w:color w:val="auto"/>
                <w:szCs w:val="20"/>
              </w:rPr>
            </w:pPr>
          </w:p>
        </w:tc>
        <w:tc>
          <w:tcPr>
            <w:tcW w:w="1530" w:type="dxa"/>
            <w:shd w:val="clear" w:color="auto" w:fill="218F8B" w:themeFill="accent3"/>
            <w:hideMark/>
          </w:tcPr>
          <w:p w14:paraId="2AA0B367" w14:textId="77777777" w:rsidR="008731F5" w:rsidRPr="0096052D" w:rsidRDefault="008731F5" w:rsidP="00D07558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4. Education:</w:t>
            </w:r>
          </w:p>
        </w:tc>
        <w:tc>
          <w:tcPr>
            <w:tcW w:w="6681" w:type="dxa"/>
            <w:gridSpan w:val="3"/>
          </w:tcPr>
          <w:p w14:paraId="4C8E4C6E" w14:textId="1CA87FE5" w:rsidR="000161EB" w:rsidRDefault="000161EB" w:rsidP="000161EB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ind w:left="347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P.G.D.B.M – DIMS - 20</w:t>
            </w:r>
            <w:r w:rsidR="00446046">
              <w:rPr>
                <w:rFonts w:eastAsia="Arial MT" w:cs="Arial"/>
                <w:color w:val="002060"/>
                <w:szCs w:val="20"/>
                <w:lang w:val="en-US"/>
              </w:rPr>
              <w:t>22</w:t>
            </w:r>
          </w:p>
          <w:p w14:paraId="53625E74" w14:textId="3CC7835A" w:rsidR="000161EB" w:rsidRPr="000161EB" w:rsidRDefault="00285D53" w:rsidP="000161EB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ind w:left="34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M.C.A – </w:t>
            </w:r>
            <w:r w:rsidR="00A80E71" w:rsidRPr="00AE3C2E">
              <w:rPr>
                <w:rFonts w:eastAsia="Arial MT" w:cs="Arial"/>
                <w:color w:val="002060"/>
                <w:szCs w:val="20"/>
                <w:lang w:val="en-US"/>
              </w:rPr>
              <w:t>BBDU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– 2</w:t>
            </w:r>
            <w:r w:rsidR="009853F2">
              <w:rPr>
                <w:rFonts w:eastAsia="Arial MT" w:cs="Arial"/>
                <w:color w:val="002060"/>
                <w:szCs w:val="20"/>
                <w:lang w:val="en-US"/>
              </w:rPr>
              <w:t>0</w:t>
            </w:r>
            <w:r w:rsidR="00446046">
              <w:rPr>
                <w:rFonts w:eastAsia="Arial MT" w:cs="Arial"/>
                <w:color w:val="002060"/>
                <w:szCs w:val="20"/>
                <w:lang w:val="en-US"/>
              </w:rPr>
              <w:t>20</w:t>
            </w:r>
          </w:p>
          <w:p w14:paraId="4FE8ACC3" w14:textId="05F0B0A5" w:rsidR="00F01FE3" w:rsidRPr="00AE3C2E" w:rsidRDefault="00F15786" w:rsidP="009612DA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ind w:left="34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>B.</w:t>
            </w:r>
            <w:r w:rsidR="00285D53" w:rsidRPr="00AE3C2E">
              <w:rPr>
                <w:rFonts w:eastAsia="Arial MT" w:cs="Arial"/>
                <w:color w:val="002060"/>
                <w:szCs w:val="20"/>
                <w:lang w:val="en-US"/>
              </w:rPr>
              <w:t>C.A –</w:t>
            </w:r>
            <w:r w:rsidR="00096CC5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="00A80E71" w:rsidRPr="00AE3C2E">
              <w:rPr>
                <w:rFonts w:eastAsia="Arial MT" w:cs="Arial"/>
                <w:color w:val="002060"/>
                <w:szCs w:val="20"/>
                <w:lang w:val="en-US"/>
              </w:rPr>
              <w:t>BBDU</w:t>
            </w:r>
            <w:r w:rsidR="00285D53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="00096CC5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="00F36E7A" w:rsidRPr="00AE3C2E">
              <w:rPr>
                <w:rFonts w:eastAsia="Arial MT" w:cs="Arial"/>
                <w:color w:val="002060"/>
                <w:szCs w:val="20"/>
                <w:lang w:val="en-US"/>
              </w:rPr>
              <w:t>–</w:t>
            </w:r>
            <w:r w:rsidR="00640A9C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20</w:t>
            </w:r>
            <w:r w:rsidR="00446046">
              <w:rPr>
                <w:rFonts w:eastAsia="Arial MT" w:cs="Arial"/>
                <w:color w:val="002060"/>
                <w:szCs w:val="20"/>
                <w:lang w:val="en-US"/>
              </w:rPr>
              <w:t>18</w:t>
            </w:r>
          </w:p>
          <w:p w14:paraId="2C388AC9" w14:textId="32E19721" w:rsidR="001225A4" w:rsidRPr="00AE3C2E" w:rsidRDefault="00663DA0" w:rsidP="009612DA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ind w:left="34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Intermediate </w:t>
            </w:r>
            <w:r w:rsidR="00792CB9">
              <w:rPr>
                <w:rFonts w:eastAsia="Arial MT" w:cs="Arial"/>
                <w:color w:val="002060"/>
                <w:szCs w:val="20"/>
                <w:lang w:val="en-US"/>
              </w:rPr>
              <w:t>CBSE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Board- 20</w:t>
            </w:r>
            <w:r w:rsidR="00446046">
              <w:rPr>
                <w:rFonts w:eastAsia="Arial MT" w:cs="Arial"/>
                <w:color w:val="002060"/>
                <w:szCs w:val="20"/>
                <w:lang w:val="en-US"/>
              </w:rPr>
              <w:t>15</w:t>
            </w:r>
          </w:p>
          <w:p w14:paraId="1031019C" w14:textId="3B8879E6" w:rsidR="005F6408" w:rsidRPr="005F6408" w:rsidRDefault="00792CB9" w:rsidP="009612DA">
            <w:pPr>
              <w:pStyle w:val="ListParagraph"/>
              <w:numPr>
                <w:ilvl w:val="0"/>
                <w:numId w:val="9"/>
              </w:numPr>
              <w:spacing w:after="200" w:line="360" w:lineRule="auto"/>
              <w:ind w:left="347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Highschool CBSE</w:t>
            </w:r>
            <w:r w:rsidR="00096CC5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Board-</w:t>
            </w:r>
            <w:r w:rsidR="001225A4"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20</w:t>
            </w:r>
            <w:r w:rsidR="00446046">
              <w:rPr>
                <w:rFonts w:eastAsia="Arial MT" w:cs="Arial"/>
                <w:color w:val="002060"/>
                <w:szCs w:val="20"/>
                <w:lang w:val="en-US"/>
              </w:rPr>
              <w:t>13</w:t>
            </w:r>
          </w:p>
        </w:tc>
      </w:tr>
      <w:tr w:rsidR="00E87003" w:rsidRPr="0096052D" w14:paraId="52B2DD91" w14:textId="77777777" w:rsidTr="00EE36CF">
        <w:trPr>
          <w:trHeight w:val="358"/>
        </w:trPr>
        <w:tc>
          <w:tcPr>
            <w:tcW w:w="2152" w:type="dxa"/>
            <w:shd w:val="clear" w:color="auto" w:fill="218F8B" w:themeFill="accent3"/>
            <w:vAlign w:val="center"/>
          </w:tcPr>
          <w:p w14:paraId="78A9AA74" w14:textId="77777777" w:rsidR="00874E92" w:rsidRPr="0096052D" w:rsidRDefault="00F60D2B" w:rsidP="00D07558">
            <w:pPr>
              <w:spacing w:after="0"/>
              <w:rPr>
                <w:rFonts w:cstheme="minorHAnsi"/>
                <w:b/>
                <w:bCs/>
                <w:color w:val="015271" w:themeColor="accent4" w:themeShade="80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5. Certifications</w:t>
            </w:r>
          </w:p>
        </w:tc>
        <w:tc>
          <w:tcPr>
            <w:tcW w:w="8211" w:type="dxa"/>
            <w:gridSpan w:val="4"/>
            <w:vAlign w:val="center"/>
          </w:tcPr>
          <w:p w14:paraId="1FFD0D91" w14:textId="77777777" w:rsidR="00640A9C" w:rsidRDefault="00640A9C" w:rsidP="009612DA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5F6408">
              <w:rPr>
                <w:rFonts w:eastAsia="Arial MT" w:cs="Arial"/>
                <w:color w:val="002060"/>
                <w:szCs w:val="20"/>
                <w:lang w:val="en-US"/>
              </w:rPr>
              <w:t>Cloud Computing certification in May’16.</w:t>
            </w:r>
          </w:p>
          <w:p w14:paraId="49EB9442" w14:textId="2360D861" w:rsidR="00C14731" w:rsidRPr="005F6408" w:rsidRDefault="00C14731" w:rsidP="009612DA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 xml:space="preserve">IBM </w:t>
            </w:r>
            <w:proofErr w:type="spellStart"/>
            <w:r>
              <w:rPr>
                <w:rFonts w:eastAsia="Arial MT" w:cs="Arial"/>
                <w:color w:val="002060"/>
                <w:szCs w:val="20"/>
                <w:lang w:val="en-US"/>
              </w:rPr>
              <w:t>PowerBI</w:t>
            </w:r>
            <w:proofErr w:type="spellEnd"/>
            <w:r>
              <w:rPr>
                <w:rFonts w:eastAsia="Arial MT" w:cs="Arial"/>
                <w:color w:val="002060"/>
                <w:szCs w:val="20"/>
                <w:lang w:val="en-US"/>
              </w:rPr>
              <w:t xml:space="preserve"> certification in Aug’20.</w:t>
            </w:r>
          </w:p>
          <w:p w14:paraId="49FE3D08" w14:textId="77777777" w:rsidR="00640A9C" w:rsidRPr="005F6408" w:rsidRDefault="00640A9C" w:rsidP="009612DA">
            <w:pPr>
              <w:pStyle w:val="ListParagraph"/>
              <w:numPr>
                <w:ilvl w:val="0"/>
                <w:numId w:val="9"/>
              </w:numPr>
              <w:spacing w:after="200" w:line="24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5F6408">
              <w:rPr>
                <w:rFonts w:eastAsia="Arial MT" w:cs="Arial"/>
                <w:color w:val="002060"/>
                <w:szCs w:val="20"/>
                <w:lang w:val="en-US"/>
              </w:rPr>
              <w:t>Multi Service Associate certification in Jan’19.</w:t>
            </w:r>
          </w:p>
          <w:p w14:paraId="39782F14" w14:textId="17330887" w:rsidR="000161EB" w:rsidRPr="0096052D" w:rsidRDefault="00640A9C" w:rsidP="000161EB">
            <w:pPr>
              <w:pStyle w:val="ListParagraph"/>
              <w:numPr>
                <w:ilvl w:val="0"/>
                <w:numId w:val="9"/>
              </w:numPr>
              <w:spacing w:after="200" w:line="240" w:lineRule="auto"/>
              <w:rPr>
                <w:rFonts w:cstheme="minorHAnsi"/>
                <w:color w:val="015271" w:themeColor="accent4" w:themeShade="80"/>
                <w:szCs w:val="20"/>
              </w:rPr>
            </w:pPr>
            <w:r w:rsidRPr="005F6408">
              <w:rPr>
                <w:rFonts w:eastAsia="Arial MT" w:cs="Arial"/>
                <w:color w:val="002060"/>
                <w:szCs w:val="20"/>
                <w:lang w:val="en-US"/>
              </w:rPr>
              <w:t>AWS Exploration badge in May’21.</w:t>
            </w:r>
            <w:r w:rsidR="000161EB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</w:p>
        </w:tc>
      </w:tr>
      <w:tr w:rsidR="00E87003" w:rsidRPr="0096052D" w14:paraId="63FC3CB2" w14:textId="77777777" w:rsidTr="00EE36CF">
        <w:trPr>
          <w:trHeight w:val="358"/>
        </w:trPr>
        <w:tc>
          <w:tcPr>
            <w:tcW w:w="2152" w:type="dxa"/>
            <w:vMerge w:val="restart"/>
            <w:shd w:val="clear" w:color="auto" w:fill="218F8B" w:themeFill="accent3"/>
            <w:vAlign w:val="center"/>
            <w:hideMark/>
          </w:tcPr>
          <w:p w14:paraId="32EAF292" w14:textId="77777777" w:rsidR="00D46774" w:rsidRPr="0096052D" w:rsidRDefault="00D46774" w:rsidP="00D07558">
            <w:pPr>
              <w:spacing w:after="0"/>
              <w:rPr>
                <w:rFonts w:cstheme="minorHAnsi"/>
                <w:b/>
                <w:bCs/>
                <w:color w:val="015271" w:themeColor="accent4" w:themeShade="80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6.   Employment    Record</w:t>
            </w:r>
          </w:p>
        </w:tc>
        <w:tc>
          <w:tcPr>
            <w:tcW w:w="1530" w:type="dxa"/>
            <w:vAlign w:val="center"/>
            <w:hideMark/>
          </w:tcPr>
          <w:p w14:paraId="7A689E48" w14:textId="77777777" w:rsidR="00D46774" w:rsidRPr="007B5851" w:rsidRDefault="00D46774" w:rsidP="00D07558">
            <w:pPr>
              <w:spacing w:after="0"/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From</w:t>
            </w:r>
          </w:p>
        </w:tc>
        <w:tc>
          <w:tcPr>
            <w:tcW w:w="1080" w:type="dxa"/>
            <w:vAlign w:val="center"/>
            <w:hideMark/>
          </w:tcPr>
          <w:p w14:paraId="1A8D28CB" w14:textId="77777777" w:rsidR="00D46774" w:rsidRPr="007B5851" w:rsidRDefault="00D46774" w:rsidP="00420977">
            <w:pPr>
              <w:spacing w:after="0" w:line="360" w:lineRule="auto"/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To</w:t>
            </w:r>
          </w:p>
        </w:tc>
        <w:tc>
          <w:tcPr>
            <w:tcW w:w="3330" w:type="dxa"/>
            <w:vAlign w:val="center"/>
            <w:hideMark/>
          </w:tcPr>
          <w:p w14:paraId="3462B84E" w14:textId="77777777" w:rsidR="00D46774" w:rsidRPr="007B5851" w:rsidRDefault="00D46774" w:rsidP="00420977">
            <w:pPr>
              <w:spacing w:after="0" w:line="360" w:lineRule="auto"/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Company</w:t>
            </w:r>
          </w:p>
        </w:tc>
        <w:tc>
          <w:tcPr>
            <w:tcW w:w="2271" w:type="dxa"/>
            <w:vAlign w:val="center"/>
            <w:hideMark/>
          </w:tcPr>
          <w:p w14:paraId="4A4569E4" w14:textId="77777777" w:rsidR="00D46774" w:rsidRPr="007B5851" w:rsidRDefault="00D46774" w:rsidP="00420977">
            <w:pPr>
              <w:spacing w:after="0" w:line="360" w:lineRule="auto"/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Position Held</w:t>
            </w:r>
          </w:p>
        </w:tc>
      </w:tr>
      <w:tr w:rsidR="00E87003" w:rsidRPr="0096052D" w14:paraId="59BE910C" w14:textId="77777777" w:rsidTr="00EE36CF">
        <w:trPr>
          <w:trHeight w:val="269"/>
        </w:trPr>
        <w:tc>
          <w:tcPr>
            <w:tcW w:w="2152" w:type="dxa"/>
            <w:vMerge/>
            <w:shd w:val="clear" w:color="auto" w:fill="218F8B" w:themeFill="accent3"/>
            <w:vAlign w:val="center"/>
          </w:tcPr>
          <w:p w14:paraId="5EB175F1" w14:textId="77777777" w:rsidR="00D46774" w:rsidRPr="0096052D" w:rsidRDefault="00D46774" w:rsidP="00D07558">
            <w:pPr>
              <w:spacing w:after="0"/>
              <w:rPr>
                <w:rFonts w:cstheme="minorHAnsi"/>
                <w:color w:val="015271" w:themeColor="accent4" w:themeShade="8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5906935D" w14:textId="30792E9A" w:rsidR="00D46774" w:rsidRPr="007B5851" w:rsidRDefault="0078631D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Nov</w:t>
            </w:r>
            <w:r w:rsidR="001B6D05" w:rsidRPr="007B5851">
              <w:rPr>
                <w:rFonts w:eastAsia="Arial MT" w:cs="Arial"/>
                <w:color w:val="002060"/>
                <w:szCs w:val="20"/>
                <w:lang w:val="en-US"/>
              </w:rPr>
              <w:t xml:space="preserve"> 20</w:t>
            </w:r>
            <w:r w:rsidR="00A06675">
              <w:rPr>
                <w:rFonts w:eastAsia="Arial MT" w:cs="Arial"/>
                <w:color w:val="002060"/>
                <w:szCs w:val="20"/>
                <w:lang w:val="en-US"/>
              </w:rPr>
              <w:t>21</w:t>
            </w:r>
          </w:p>
        </w:tc>
        <w:tc>
          <w:tcPr>
            <w:tcW w:w="1080" w:type="dxa"/>
            <w:vAlign w:val="bottom"/>
          </w:tcPr>
          <w:p w14:paraId="6C503771" w14:textId="77777777" w:rsidR="00D46774" w:rsidRPr="007B5851" w:rsidRDefault="00D46774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color w:val="002060"/>
                <w:szCs w:val="20"/>
                <w:lang w:val="en-US"/>
              </w:rPr>
              <w:t>Present</w:t>
            </w:r>
          </w:p>
        </w:tc>
        <w:tc>
          <w:tcPr>
            <w:tcW w:w="3330" w:type="dxa"/>
            <w:vAlign w:val="bottom"/>
          </w:tcPr>
          <w:p w14:paraId="5C6BD007" w14:textId="79D88F05" w:rsidR="00D46774" w:rsidRPr="007B5851" w:rsidRDefault="0091578E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1578E">
              <w:rPr>
                <w:rFonts w:eastAsia="Arial MT" w:cs="Arial"/>
                <w:color w:val="002060"/>
                <w:szCs w:val="20"/>
              </w:rPr>
              <w:t>RITES Limited</w:t>
            </w:r>
            <w:r w:rsidR="00FD1228">
              <w:rPr>
                <w:rFonts w:eastAsia="Arial MT" w:cs="Arial"/>
                <w:color w:val="002060"/>
                <w:szCs w:val="20"/>
              </w:rPr>
              <w:t>, Lucknow UP</w:t>
            </w:r>
          </w:p>
        </w:tc>
        <w:tc>
          <w:tcPr>
            <w:tcW w:w="2271" w:type="dxa"/>
            <w:vAlign w:val="bottom"/>
          </w:tcPr>
          <w:p w14:paraId="2F187EA0" w14:textId="3BE217FA" w:rsidR="00D46774" w:rsidRPr="007B5851" w:rsidRDefault="006463A6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Software Developer</w:t>
            </w:r>
          </w:p>
        </w:tc>
      </w:tr>
      <w:tr w:rsidR="00A80E71" w:rsidRPr="0096052D" w14:paraId="5C185927" w14:textId="77777777" w:rsidTr="00EE36CF">
        <w:trPr>
          <w:trHeight w:val="269"/>
        </w:trPr>
        <w:tc>
          <w:tcPr>
            <w:tcW w:w="2152" w:type="dxa"/>
            <w:vMerge/>
            <w:shd w:val="clear" w:color="auto" w:fill="218F8B" w:themeFill="accent3"/>
            <w:vAlign w:val="center"/>
          </w:tcPr>
          <w:p w14:paraId="7ECF59CA" w14:textId="77777777" w:rsidR="00A80E71" w:rsidRPr="0096052D" w:rsidRDefault="00A80E71" w:rsidP="00D07558">
            <w:pPr>
              <w:spacing w:after="0"/>
              <w:rPr>
                <w:rFonts w:cstheme="minorHAnsi"/>
                <w:color w:val="015271" w:themeColor="accent4" w:themeShade="80"/>
                <w:szCs w:val="20"/>
              </w:rPr>
            </w:pPr>
          </w:p>
        </w:tc>
        <w:tc>
          <w:tcPr>
            <w:tcW w:w="1530" w:type="dxa"/>
            <w:vAlign w:val="bottom"/>
          </w:tcPr>
          <w:p w14:paraId="73B491D1" w14:textId="7AB468A6" w:rsidR="00A80E71" w:rsidRPr="007B5851" w:rsidRDefault="00A80E71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7B5851">
              <w:rPr>
                <w:rFonts w:eastAsia="Arial MT" w:cs="Arial"/>
                <w:color w:val="002060"/>
                <w:szCs w:val="20"/>
                <w:lang w:val="en-US"/>
              </w:rPr>
              <w:t>May 20</w:t>
            </w:r>
            <w:r w:rsidR="00675381">
              <w:rPr>
                <w:rFonts w:eastAsia="Arial MT" w:cs="Arial"/>
                <w:color w:val="002060"/>
                <w:szCs w:val="20"/>
                <w:lang w:val="en-US"/>
              </w:rPr>
              <w:t>1</w:t>
            </w:r>
            <w:r w:rsidR="00A06675">
              <w:rPr>
                <w:rFonts w:eastAsia="Arial MT" w:cs="Arial"/>
                <w:color w:val="002060"/>
                <w:szCs w:val="20"/>
                <w:lang w:val="en-US"/>
              </w:rPr>
              <w:t>7</w:t>
            </w:r>
          </w:p>
        </w:tc>
        <w:tc>
          <w:tcPr>
            <w:tcW w:w="1080" w:type="dxa"/>
            <w:vAlign w:val="bottom"/>
          </w:tcPr>
          <w:p w14:paraId="714AED71" w14:textId="6E62CF85" w:rsidR="00A80E71" w:rsidRPr="007B5851" w:rsidRDefault="0078631D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Nov</w:t>
            </w:r>
            <w:r w:rsidR="00A80E71" w:rsidRPr="007B5851">
              <w:rPr>
                <w:rFonts w:eastAsia="Arial MT" w:cs="Arial"/>
                <w:color w:val="002060"/>
                <w:szCs w:val="20"/>
                <w:lang w:val="en-US"/>
              </w:rPr>
              <w:t xml:space="preserve"> 20</w:t>
            </w:r>
            <w:r w:rsidR="00A06675">
              <w:rPr>
                <w:rFonts w:eastAsia="Arial MT" w:cs="Arial"/>
                <w:color w:val="002060"/>
                <w:szCs w:val="20"/>
                <w:lang w:val="en-US"/>
              </w:rPr>
              <w:t>21</w:t>
            </w:r>
          </w:p>
        </w:tc>
        <w:tc>
          <w:tcPr>
            <w:tcW w:w="3330" w:type="dxa"/>
            <w:vAlign w:val="bottom"/>
          </w:tcPr>
          <w:p w14:paraId="62840541" w14:textId="77777777" w:rsidR="00A80E71" w:rsidRPr="007B5851" w:rsidRDefault="00663DA0" w:rsidP="008D6A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proofErr w:type="spellStart"/>
            <w:r w:rsidRPr="007B5851">
              <w:rPr>
                <w:rFonts w:eastAsia="Arial MT" w:cs="Arial"/>
                <w:color w:val="002060"/>
                <w:szCs w:val="20"/>
                <w:lang w:val="en-US"/>
              </w:rPr>
              <w:t>Maxpro</w:t>
            </w:r>
            <w:proofErr w:type="spellEnd"/>
            <w:r w:rsidRPr="007B5851">
              <w:rPr>
                <w:rFonts w:eastAsia="Arial MT" w:cs="Arial"/>
                <w:color w:val="002060"/>
                <w:szCs w:val="20"/>
                <w:lang w:val="en-US"/>
              </w:rPr>
              <w:t xml:space="preserve"> Digital India Pvt Ltd</w:t>
            </w:r>
          </w:p>
        </w:tc>
        <w:tc>
          <w:tcPr>
            <w:tcW w:w="2271" w:type="dxa"/>
            <w:vAlign w:val="bottom"/>
          </w:tcPr>
          <w:p w14:paraId="7DCA7C88" w14:textId="661CBA57" w:rsidR="00A80E71" w:rsidRPr="007B5851" w:rsidRDefault="006463A6" w:rsidP="00C55B1D">
            <w:pPr>
              <w:spacing w:after="0" w:line="480" w:lineRule="auto"/>
              <w:jc w:val="center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>Software Developer</w:t>
            </w:r>
          </w:p>
        </w:tc>
      </w:tr>
      <w:tr w:rsidR="00A80E71" w:rsidRPr="00A80E71" w14:paraId="68419BF2" w14:textId="77777777" w:rsidTr="00EE36CF">
        <w:trPr>
          <w:gridAfter w:val="4"/>
          <w:wAfter w:w="8211" w:type="dxa"/>
          <w:trHeight w:val="251"/>
        </w:trPr>
        <w:tc>
          <w:tcPr>
            <w:tcW w:w="2152" w:type="dxa"/>
            <w:vMerge/>
            <w:shd w:val="clear" w:color="auto" w:fill="218F8B" w:themeFill="accent3"/>
            <w:vAlign w:val="center"/>
          </w:tcPr>
          <w:p w14:paraId="2D210ECD" w14:textId="77777777" w:rsidR="00A80E71" w:rsidRPr="0096052D" w:rsidRDefault="00A80E71" w:rsidP="00D07558">
            <w:pPr>
              <w:spacing w:after="0"/>
              <w:rPr>
                <w:rFonts w:cstheme="minorHAnsi"/>
                <w:color w:val="015271" w:themeColor="accent4" w:themeShade="80"/>
                <w:szCs w:val="20"/>
              </w:rPr>
            </w:pPr>
          </w:p>
        </w:tc>
      </w:tr>
      <w:tr w:rsidR="00A80E71" w:rsidRPr="00A80E71" w14:paraId="3AF283BA" w14:textId="77777777" w:rsidTr="00EE36CF">
        <w:trPr>
          <w:gridAfter w:val="4"/>
          <w:wAfter w:w="8211" w:type="dxa"/>
          <w:trHeight w:val="251"/>
        </w:trPr>
        <w:tc>
          <w:tcPr>
            <w:tcW w:w="2152" w:type="dxa"/>
            <w:vMerge/>
            <w:shd w:val="clear" w:color="auto" w:fill="218F8B" w:themeFill="accent3"/>
            <w:vAlign w:val="center"/>
          </w:tcPr>
          <w:p w14:paraId="38088C13" w14:textId="77777777" w:rsidR="00A80E71" w:rsidRPr="0096052D" w:rsidRDefault="00A80E71" w:rsidP="00D46774">
            <w:pPr>
              <w:spacing w:after="0"/>
              <w:rPr>
                <w:rFonts w:cstheme="minorHAnsi"/>
                <w:color w:val="015271" w:themeColor="accent4" w:themeShade="80"/>
                <w:szCs w:val="20"/>
              </w:rPr>
            </w:pPr>
          </w:p>
        </w:tc>
      </w:tr>
      <w:tr w:rsidR="00A80E71" w:rsidRPr="0096052D" w14:paraId="0A4BEBDD" w14:textId="77777777" w:rsidTr="00EE36CF">
        <w:trPr>
          <w:trHeight w:val="512"/>
        </w:trPr>
        <w:tc>
          <w:tcPr>
            <w:tcW w:w="2152" w:type="dxa"/>
            <w:shd w:val="clear" w:color="auto" w:fill="218F8B" w:themeFill="accent3"/>
            <w:vAlign w:val="center"/>
            <w:hideMark/>
          </w:tcPr>
          <w:p w14:paraId="04B453B6" w14:textId="77777777" w:rsidR="00A80E71" w:rsidRPr="0096052D" w:rsidRDefault="00A80E71" w:rsidP="00D46774">
            <w:pPr>
              <w:spacing w:after="0"/>
              <w:rPr>
                <w:rFonts w:cstheme="minorHAnsi"/>
                <w:b/>
                <w:bCs/>
                <w:color w:val="015271" w:themeColor="accent4" w:themeShade="80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7. Brief Profile</w:t>
            </w:r>
          </w:p>
        </w:tc>
        <w:tc>
          <w:tcPr>
            <w:tcW w:w="8211" w:type="dxa"/>
            <w:gridSpan w:val="4"/>
            <w:vAlign w:val="center"/>
            <w:hideMark/>
          </w:tcPr>
          <w:p w14:paraId="14FC1821" w14:textId="6A893BEB" w:rsidR="006004C5" w:rsidRDefault="00A80E71" w:rsidP="003C7DA8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ind w:left="714" w:hanging="35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Developed in-depth proficiency in 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>Python and Java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>, while mastering key development methodologies and tools such as Agile frameworks, GitHub for version control, and collaborative coding practices, resulting in improved project efficiency and streamlined workflows.</w:t>
            </w:r>
          </w:p>
          <w:p w14:paraId="0330757C" w14:textId="77777777" w:rsidR="00D355B8" w:rsidRPr="00950B0A" w:rsidRDefault="00D355B8" w:rsidP="00D355B8">
            <w:pPr>
              <w:pStyle w:val="ListParagraph"/>
              <w:spacing w:before="120" w:after="120" w:line="240" w:lineRule="auto"/>
              <w:ind w:left="714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4831C893" w14:textId="4994EF8B" w:rsidR="00D355B8" w:rsidRPr="00D355B8" w:rsidRDefault="00A80E71" w:rsidP="00D355B8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ind w:left="714" w:hanging="35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Designed, implemented, and integrated biometric authentication features including 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AI based 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>fingerprint detection and facial recognition, significantly enhancing application security and providing a seamless user experience.</w:t>
            </w:r>
          </w:p>
          <w:p w14:paraId="2D95001B" w14:textId="77777777" w:rsidR="00D355B8" w:rsidRPr="00950B0A" w:rsidRDefault="00D355B8" w:rsidP="00D355B8">
            <w:pPr>
              <w:pStyle w:val="ListParagraph"/>
              <w:spacing w:before="120" w:after="120" w:line="240" w:lineRule="auto"/>
              <w:ind w:left="714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62C3F682" w14:textId="6150BDD9" w:rsidR="00D355B8" w:rsidRPr="00D355B8" w:rsidRDefault="00A80E71" w:rsidP="00D355B8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ind w:left="714" w:hanging="35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Successfully led large-scale 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full stack 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development projects, managing the entire lifecycle from requirements gathering and design, to coding, testing, and deployment on 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>Virtual Servers and binding with public as well as private Domain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. Demonstrated expertise in 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>Django, React.js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>, UI/UX best practices, and third-party library integration to deliver robust, scalable solutions.</w:t>
            </w:r>
          </w:p>
          <w:p w14:paraId="644FC1A0" w14:textId="77777777" w:rsidR="00D355B8" w:rsidRPr="00D355B8" w:rsidRDefault="00D355B8" w:rsidP="00D355B8">
            <w:pPr>
              <w:pStyle w:val="ListParagraph"/>
              <w:spacing w:before="120" w:after="120" w:line="240" w:lineRule="auto"/>
              <w:ind w:left="714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7FD45BC5" w14:textId="7F883FD1" w:rsidR="00D355B8" w:rsidRPr="00D355B8" w:rsidRDefault="00A80E71" w:rsidP="00D355B8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ind w:left="714" w:hanging="35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>Built strong expertise in REST API integration and</w:t>
            </w:r>
            <w:r w:rsidR="006463A6"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 MYSQL</w:t>
            </w: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 xml:space="preserve"> database management, ensuring smooth data flow, efficient synchronization, and reliable storage solutions that enhanced overall app performance across multiple platforms.</w:t>
            </w:r>
          </w:p>
          <w:p w14:paraId="41F56FF2" w14:textId="77777777" w:rsidR="00D355B8" w:rsidRPr="00950B0A" w:rsidRDefault="00D355B8" w:rsidP="00D355B8">
            <w:pPr>
              <w:pStyle w:val="ListParagraph"/>
              <w:spacing w:before="120" w:after="120" w:line="240" w:lineRule="auto"/>
              <w:ind w:left="714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65490218" w14:textId="7C237136" w:rsidR="00A80E71" w:rsidRPr="00950B0A" w:rsidRDefault="00A80E71" w:rsidP="003C7DA8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ind w:left="714" w:hanging="357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50B0A">
              <w:rPr>
                <w:rFonts w:eastAsia="Arial MT" w:cs="Arial"/>
                <w:color w:val="002060"/>
                <w:szCs w:val="20"/>
                <w:lang w:val="en-US"/>
              </w:rPr>
              <w:t>Consistently collaborated with cross-functional teams, including designers, product managers, and business stakeholders, acting as a bridge between technical and non-technical teams to ensure that project goals were met, user needs were prioritized, and deliverables exceeded expectations.</w:t>
            </w:r>
          </w:p>
          <w:p w14:paraId="3CE2394C" w14:textId="77777777" w:rsidR="00A80E71" w:rsidRPr="00B21C87" w:rsidRDefault="00A80E71" w:rsidP="003811ED">
            <w:pPr>
              <w:spacing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Technical Skills: </w:t>
            </w:r>
          </w:p>
          <w:p w14:paraId="62C26D90" w14:textId="62348BA3" w:rsidR="00A80E71" w:rsidRPr="00B21C87" w:rsidRDefault="00A80E71" w:rsidP="0001779D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07" w:firstLine="142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Pr="0093149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Programming Languages: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Proficient in 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 xml:space="preserve">C, 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Java and 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>Python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(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 xml:space="preserve">One of the </w:t>
            </w:r>
            <w:r w:rsidR="00933132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>best and most trending languages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) for 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>software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development.</w:t>
            </w:r>
          </w:p>
          <w:p w14:paraId="57F214DD" w14:textId="197C4773" w:rsidR="00A80E71" w:rsidRPr="00B21C87" w:rsidRDefault="0001779D" w:rsidP="009612D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Django</w:t>
            </w:r>
            <w:r w:rsidR="00A80E71" w:rsidRPr="0093149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:</w:t>
            </w:r>
            <w:r w:rsidR="00A80E71"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Extensive knowledge of the </w:t>
            </w:r>
            <w:r>
              <w:rPr>
                <w:rFonts w:eastAsia="Arial MT" w:cs="Arial"/>
                <w:color w:val="002060"/>
                <w:szCs w:val="20"/>
                <w:lang w:val="en-US"/>
              </w:rPr>
              <w:t>python</w:t>
            </w:r>
            <w:r w:rsidR="000C7B2F">
              <w:rPr>
                <w:rFonts w:eastAsia="Arial MT" w:cs="Arial"/>
                <w:color w:val="002060"/>
                <w:szCs w:val="20"/>
                <w:lang w:val="en-US"/>
              </w:rPr>
              <w:t>-</w:t>
            </w:r>
            <w:r>
              <w:rPr>
                <w:rFonts w:eastAsia="Arial MT" w:cs="Arial"/>
                <w:color w:val="002060"/>
                <w:szCs w:val="20"/>
                <w:lang w:val="en-US"/>
              </w:rPr>
              <w:t>based Django framework for creation of a robust backend, managing databases through models and exposing secure DRF(Django Rest Framework) APIs</w:t>
            </w:r>
            <w:r w:rsidR="00A80E71"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. </w:t>
            </w:r>
          </w:p>
          <w:p w14:paraId="7D173D2B" w14:textId="0508A441" w:rsidR="00A80E71" w:rsidRPr="00B21C87" w:rsidRDefault="00A80E71" w:rsidP="009612D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3149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UI/UX Design: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Understanding of </w:t>
            </w:r>
            <w:r w:rsidR="0001779D">
              <w:rPr>
                <w:rFonts w:eastAsia="Arial MT" w:cs="Arial"/>
                <w:color w:val="002060"/>
                <w:szCs w:val="20"/>
                <w:lang w:val="en-US"/>
              </w:rPr>
              <w:t>Website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design principles (Material Design) and how to create visually appealing and user-friendly interfaces. </w:t>
            </w:r>
          </w:p>
          <w:p w14:paraId="7F92A77C" w14:textId="37ABEB52" w:rsidR="00A80E71" w:rsidRDefault="00A80E71" w:rsidP="009612D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31491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APIs &amp; Libraries: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 Expertise in integrating third-party APIs, services, and libraries like</w:t>
            </w:r>
            <w:r w:rsidR="00201550">
              <w:rPr>
                <w:rFonts w:eastAsia="Arial MT" w:cs="Arial"/>
                <w:color w:val="002060"/>
                <w:szCs w:val="20"/>
                <w:lang w:val="en-US"/>
              </w:rPr>
              <w:t xml:space="preserve"> Stripe</w:t>
            </w:r>
            <w:r w:rsidRPr="00B21C87">
              <w:rPr>
                <w:rFonts w:eastAsia="Arial MT" w:cs="Arial"/>
                <w:color w:val="002060"/>
                <w:szCs w:val="20"/>
                <w:lang w:val="en-US"/>
              </w:rPr>
              <w:t xml:space="preserve">, Google Maps, Retrofit, and others. </w:t>
            </w:r>
          </w:p>
          <w:p w14:paraId="100BAEEF" w14:textId="77777777" w:rsidR="002B11A9" w:rsidRDefault="00AE3C2E" w:rsidP="009612D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201550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Backend Development</w:t>
            </w:r>
            <w:r w:rsidR="00201550" w:rsidRPr="00201550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: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="00201550">
              <w:rPr>
                <w:rFonts w:eastAsia="Arial MT" w:cs="Arial"/>
                <w:color w:val="002060"/>
                <w:szCs w:val="20"/>
                <w:lang w:val="en-US"/>
              </w:rPr>
              <w:t>MY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>SQL, Postgre</w:t>
            </w:r>
            <w:r w:rsidR="00D14730">
              <w:rPr>
                <w:rFonts w:eastAsia="Arial MT" w:cs="Arial"/>
                <w:color w:val="002060"/>
                <w:szCs w:val="20"/>
                <w:lang w:val="en-US"/>
              </w:rPr>
              <w:t>s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SQL &amp; Elasticsearch Database Design</w:t>
            </w:r>
            <w:r w:rsidR="002B11A9">
              <w:rPr>
                <w:rFonts w:eastAsia="Arial MT" w:cs="Arial"/>
                <w:color w:val="002060"/>
                <w:szCs w:val="20"/>
                <w:lang w:val="en-US"/>
              </w:rPr>
              <w:t>.</w:t>
            </w:r>
          </w:p>
          <w:p w14:paraId="38302C78" w14:textId="2B42CA30" w:rsidR="00AE3C2E" w:rsidRPr="00B21C87" w:rsidRDefault="00AE3C2E" w:rsidP="009612DA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2B11A9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lastRenderedPageBreak/>
              <w:t>Technical Design &amp; Documentation</w:t>
            </w:r>
            <w:r w:rsidR="002B11A9" w:rsidRPr="002B11A9">
              <w:rPr>
                <w:rFonts w:eastAsia="Arial MT" w:cs="Arial"/>
                <w:b/>
                <w:bCs/>
                <w:color w:val="002060"/>
                <w:szCs w:val="20"/>
                <w:lang w:val="en-US"/>
              </w:rPr>
              <w:t>:</w:t>
            </w:r>
            <w:r w:rsidRPr="00AE3C2E">
              <w:rPr>
                <w:rFonts w:eastAsia="Arial MT" w:cs="Arial"/>
                <w:color w:val="002060"/>
                <w:szCs w:val="20"/>
                <w:lang w:val="en-US"/>
              </w:rPr>
              <w:t xml:space="preserve"> Event-driven Systems, REST APIs Continuous Integration/Deployment Scalability &amp; Containerization Monitoring &amp; Error tracking Cross-functional Guild/Community</w:t>
            </w:r>
          </w:p>
          <w:p w14:paraId="2B26CB24" w14:textId="77777777" w:rsidR="00A80E71" w:rsidRPr="00A80E71" w:rsidRDefault="00A80E71" w:rsidP="00A80E71">
            <w:pPr>
              <w:spacing w:line="276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</w:p>
        </w:tc>
      </w:tr>
      <w:tr w:rsidR="00A80E71" w:rsidRPr="0096052D" w14:paraId="18FD68A1" w14:textId="77777777" w:rsidTr="00DF0D15">
        <w:trPr>
          <w:trHeight w:val="630"/>
        </w:trPr>
        <w:tc>
          <w:tcPr>
            <w:tcW w:w="2152" w:type="dxa"/>
            <w:shd w:val="clear" w:color="auto" w:fill="218F8B" w:themeFill="accent3"/>
            <w:vAlign w:val="center"/>
            <w:hideMark/>
          </w:tcPr>
          <w:p w14:paraId="1DA43136" w14:textId="77777777" w:rsidR="00A80E71" w:rsidRDefault="00A80E71" w:rsidP="00DF0D15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</w:p>
          <w:p w14:paraId="3F00B9BC" w14:textId="77777777" w:rsidR="00A80E71" w:rsidRPr="0096052D" w:rsidRDefault="00A80E71" w:rsidP="00DF0D15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8. Countries of Work Experience</w:t>
            </w:r>
          </w:p>
        </w:tc>
        <w:tc>
          <w:tcPr>
            <w:tcW w:w="8211" w:type="dxa"/>
            <w:gridSpan w:val="4"/>
            <w:hideMark/>
          </w:tcPr>
          <w:p w14:paraId="19E24853" w14:textId="77777777" w:rsidR="00A80E71" w:rsidRPr="0096052D" w:rsidRDefault="00A80E71" w:rsidP="009612D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6052D">
              <w:rPr>
                <w:rFonts w:eastAsia="Arial MT" w:cs="Arial"/>
                <w:color w:val="002060"/>
                <w:szCs w:val="20"/>
                <w:lang w:val="en-US"/>
              </w:rPr>
              <w:t>India</w:t>
            </w:r>
          </w:p>
        </w:tc>
      </w:tr>
      <w:tr w:rsidR="00A80E71" w:rsidRPr="0096052D" w14:paraId="3E6A59D9" w14:textId="77777777" w:rsidTr="00EE36CF">
        <w:trPr>
          <w:trHeight w:val="669"/>
        </w:trPr>
        <w:tc>
          <w:tcPr>
            <w:tcW w:w="2152" w:type="dxa"/>
            <w:shd w:val="clear" w:color="auto" w:fill="218F8B" w:themeFill="accent3"/>
            <w:hideMark/>
          </w:tcPr>
          <w:p w14:paraId="4CA39F1C" w14:textId="77777777" w:rsidR="00A80E71" w:rsidRDefault="00A80E71" w:rsidP="00D46774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</w:p>
          <w:p w14:paraId="3C1BDEF9" w14:textId="77777777" w:rsidR="00A80E71" w:rsidRPr="0096052D" w:rsidRDefault="00A80E71" w:rsidP="00D46774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>9. Languages Known</w:t>
            </w:r>
          </w:p>
        </w:tc>
        <w:tc>
          <w:tcPr>
            <w:tcW w:w="8211" w:type="dxa"/>
            <w:gridSpan w:val="4"/>
            <w:hideMark/>
          </w:tcPr>
          <w:p w14:paraId="1445BC38" w14:textId="77777777" w:rsidR="00A80E71" w:rsidRPr="0096052D" w:rsidRDefault="00A80E71" w:rsidP="009612D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6052D">
              <w:rPr>
                <w:rFonts w:eastAsia="Arial MT" w:cs="Arial"/>
                <w:color w:val="002060"/>
                <w:szCs w:val="20"/>
                <w:lang w:val="en-US"/>
              </w:rPr>
              <w:t>English</w:t>
            </w:r>
          </w:p>
          <w:p w14:paraId="525267F1" w14:textId="77777777" w:rsidR="00A80E71" w:rsidRPr="0096052D" w:rsidRDefault="00A80E71" w:rsidP="009612D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200" w:line="360" w:lineRule="auto"/>
              <w:jc w:val="both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6052D">
              <w:rPr>
                <w:rFonts w:eastAsia="Arial MT" w:cs="Arial"/>
                <w:color w:val="002060"/>
                <w:szCs w:val="20"/>
                <w:lang w:val="en-US"/>
              </w:rPr>
              <w:t>Hindi</w:t>
            </w:r>
          </w:p>
        </w:tc>
      </w:tr>
      <w:tr w:rsidR="00A80E71" w:rsidRPr="0096052D" w14:paraId="234079DB" w14:textId="77777777" w:rsidTr="00EE36CF">
        <w:trPr>
          <w:trHeight w:val="448"/>
        </w:trPr>
        <w:tc>
          <w:tcPr>
            <w:tcW w:w="10363" w:type="dxa"/>
            <w:gridSpan w:val="5"/>
            <w:shd w:val="clear" w:color="auto" w:fill="218F8B" w:themeFill="accent3"/>
            <w:vAlign w:val="center"/>
            <w:hideMark/>
          </w:tcPr>
          <w:p w14:paraId="1105B6BF" w14:textId="77777777" w:rsidR="00A80E71" w:rsidRPr="0096052D" w:rsidRDefault="00A80E71" w:rsidP="00D46774">
            <w:pPr>
              <w:spacing w:after="0"/>
              <w:rPr>
                <w:rFonts w:cstheme="minorHAnsi"/>
                <w:b/>
                <w:bCs/>
                <w:color w:val="FFFFFF" w:themeColor="background1"/>
                <w:szCs w:val="20"/>
              </w:rPr>
            </w:pPr>
            <w:r w:rsidRPr="0096052D">
              <w:rPr>
                <w:rFonts w:cstheme="minorHAnsi"/>
                <w:b/>
                <w:bCs/>
                <w:color w:val="FFFFFF" w:themeColor="background1"/>
                <w:szCs w:val="20"/>
              </w:rPr>
              <w:t xml:space="preserve">10.    Work Undertaken that Best Illustrates Capability to Handle the Task Assigned </w:t>
            </w:r>
          </w:p>
        </w:tc>
      </w:tr>
      <w:tr w:rsidR="00A80E71" w:rsidRPr="0096052D" w14:paraId="7CC35E8E" w14:textId="77777777" w:rsidTr="00EE36CF">
        <w:trPr>
          <w:trHeight w:val="3108"/>
        </w:trPr>
        <w:tc>
          <w:tcPr>
            <w:tcW w:w="10363" w:type="dxa"/>
            <w:gridSpan w:val="5"/>
            <w:tcBorders>
              <w:bottom w:val="single" w:sz="4" w:space="0" w:color="auto"/>
            </w:tcBorders>
          </w:tcPr>
          <w:p w14:paraId="68C1F0BB" w14:textId="77777777" w:rsidR="00EC048E" w:rsidRDefault="00EC048E" w:rsidP="00EC048E">
            <w:pPr>
              <w:spacing w:after="0" w:line="276" w:lineRule="auto"/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</w:pPr>
          </w:p>
          <w:p w14:paraId="2E2D272C" w14:textId="38715D89" w:rsidR="00737A90" w:rsidRDefault="00D450C3" w:rsidP="00EC048E">
            <w:pPr>
              <w:spacing w:after="0" w:line="276" w:lineRule="auto"/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Software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Developer</w:t>
            </w:r>
            <w:r w:rsid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|</w:t>
            </w:r>
            <w:r w:rsid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7A3A1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RITES Limited</w:t>
            </w:r>
            <w:r w:rsidR="00380958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, Lucknow UP</w:t>
            </w:r>
            <w:r w:rsid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|</w:t>
            </w:r>
            <w:r w:rsid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Nov’2021</w:t>
            </w:r>
            <w:r w:rsidR="00902C18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–</w:t>
            </w:r>
            <w:r w:rsidR="00902C18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612DA" w:rsidRPr="007931C1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  <w:t>Present</w:t>
            </w:r>
          </w:p>
          <w:p w14:paraId="2A258A9E" w14:textId="77777777" w:rsidR="00E85AC8" w:rsidRDefault="00E85AC8" w:rsidP="00EC048E">
            <w:pPr>
              <w:spacing w:after="0" w:line="276" w:lineRule="auto"/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  <w:highlight w:val="yellow"/>
              </w:rPr>
            </w:pPr>
          </w:p>
          <w:p w14:paraId="4DA4F646" w14:textId="3B39E48B" w:rsidR="00A80E71" w:rsidRPr="009612DA" w:rsidRDefault="009612DA" w:rsidP="009612DA">
            <w:pPr>
              <w:spacing w:after="0" w:line="276" w:lineRule="auto"/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</w:rPr>
            </w:pPr>
            <w:r w:rsidRP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</w:rPr>
              <w:t>Key</w:t>
            </w:r>
            <w:r w:rsidR="00737A90" w:rsidRP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737A90">
              <w:rPr>
                <w:rFonts w:ascii="Cambria" w:hAnsi="Cambria" w:cs="Bookman Old Style"/>
                <w:b/>
                <w:bCs/>
                <w:color w:val="000000"/>
                <w:sz w:val="24"/>
                <w:szCs w:val="24"/>
              </w:rPr>
              <w:t>Result Areas:</w:t>
            </w:r>
          </w:p>
          <w:p w14:paraId="1597C95A" w14:textId="44EA6DF6" w:rsidR="001E7344" w:rsidRPr="005B08A7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5B08A7">
              <w:rPr>
                <w:rFonts w:eastAsia="Arial MT" w:cs="Arial"/>
                <w:color w:val="002060"/>
                <w:szCs w:val="20"/>
              </w:rPr>
              <w:t xml:space="preserve">Played a key role in the design and development of </w:t>
            </w:r>
            <w:r w:rsidR="005B08A7" w:rsidRPr="005B08A7">
              <w:rPr>
                <w:rFonts w:eastAsia="Arial MT" w:cs="Arial"/>
                <w:color w:val="002060"/>
                <w:szCs w:val="20"/>
              </w:rPr>
              <w:t>Official</w:t>
            </w:r>
            <w:r w:rsidRPr="005B08A7">
              <w:rPr>
                <w:rFonts w:eastAsia="Arial MT" w:cs="Arial"/>
                <w:color w:val="002060"/>
                <w:szCs w:val="20"/>
              </w:rPr>
              <w:t xml:space="preserve"> File Management System for the </w:t>
            </w:r>
            <w:r w:rsidR="005B08A7" w:rsidRPr="005B08A7">
              <w:rPr>
                <w:rFonts w:eastAsia="Arial MT" w:cs="Arial"/>
                <w:color w:val="002060"/>
                <w:szCs w:val="20"/>
              </w:rPr>
              <w:t>RITES</w:t>
            </w:r>
            <w:r w:rsidRPr="005B08A7">
              <w:rPr>
                <w:rFonts w:eastAsia="Arial MT" w:cs="Arial"/>
                <w:color w:val="002060"/>
                <w:szCs w:val="20"/>
              </w:rPr>
              <w:t xml:space="preserve"> Department, digitizing the lifecycle of official files and letters including file numbering, inward/outward logging, movement tracking, and approval workflows.</w:t>
            </w:r>
          </w:p>
          <w:p w14:paraId="52EF37A5" w14:textId="64F476C2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5B08A7">
              <w:rPr>
                <w:rFonts w:eastAsia="Arial MT" w:cs="Arial"/>
                <w:color w:val="002060"/>
                <w:szCs w:val="20"/>
              </w:rPr>
              <w:t>Developed core</w:t>
            </w:r>
            <w:r w:rsidRPr="001E7344">
              <w:rPr>
                <w:rFonts w:eastAsia="Arial MT" w:cs="Arial"/>
                <w:color w:val="002060"/>
                <w:szCs w:val="20"/>
              </w:rPr>
              <w:t xml:space="preserve"> modules for file creation, registration, and indexing, capturing critical metadata such as file number, subject, originating section, creation date, submission timestamps, and current ownership to ensure traceability and accountability.</w:t>
            </w:r>
          </w:p>
          <w:p w14:paraId="4F359323" w14:textId="59DA82DC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Implemented file movement, enabling real-time visibility of a file’s status across multiple desks, sections, and approval authorities, significantly reducing manual dependency and processing delays.</w:t>
            </w:r>
          </w:p>
          <w:p w14:paraId="0C0A3A31" w14:textId="2EDB2949" w:rsidR="001E7344" w:rsidRPr="009D018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9D0184">
              <w:rPr>
                <w:rFonts w:eastAsia="Arial MT" w:cs="Arial"/>
                <w:color w:val="002060"/>
                <w:szCs w:val="20"/>
              </w:rPr>
              <w:t>Designed and integrated role-based access control (RBAC) to manage permissions for file owners, reviewers, approvers, and monitoring authorities.</w:t>
            </w:r>
          </w:p>
          <w:p w14:paraId="3367AC9E" w14:textId="511BB2A4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Built approval and decision-tracking mechanisms, allowing authorities to approve, return, or forward files with remarks, while maintaining a complete audit trail of actions and timestamps.</w:t>
            </w:r>
          </w:p>
          <w:p w14:paraId="1EB881F9" w14:textId="05E0C338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Developed dashboards and monitoring views for supervisory officers to track pending, approved, rejected, and delayed files, improving transparency and administrative oversight.</w:t>
            </w:r>
          </w:p>
          <w:p w14:paraId="7DB444D2" w14:textId="6898FDBB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Engineered scalable backend services using Python, Django, and Django REST Framework, exposing secure APIs to support file workflows, status updates, and reporting requirements.</w:t>
            </w:r>
          </w:p>
          <w:p w14:paraId="1861B4B2" w14:textId="727520E7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Optimized relational database schemas (</w:t>
            </w:r>
            <w:r w:rsidR="002A5EE0">
              <w:rPr>
                <w:rFonts w:eastAsia="Arial MT" w:cs="Arial"/>
                <w:color w:val="002060"/>
                <w:szCs w:val="20"/>
              </w:rPr>
              <w:t>MSSQL</w:t>
            </w:r>
            <w:r w:rsidR="000108B3">
              <w:rPr>
                <w:rFonts w:eastAsia="Arial MT" w:cs="Arial"/>
                <w:color w:val="002060"/>
                <w:szCs w:val="20"/>
              </w:rPr>
              <w:t xml:space="preserve"> Server</w:t>
            </w:r>
            <w:r w:rsidRPr="001E7344">
              <w:rPr>
                <w:rFonts w:eastAsia="Arial MT" w:cs="Arial"/>
                <w:color w:val="002060"/>
                <w:szCs w:val="20"/>
              </w:rPr>
              <w:t>) to efficiently handle high-volume file records, historical movement logs, and approval histories, ensuring data integrity and performance.</w:t>
            </w:r>
          </w:p>
          <w:p w14:paraId="65E96BD7" w14:textId="05FF0AB6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 xml:space="preserve">Integrated advanced search and filtering capabilities (Elasticsearch) to enable fast retrieval of files based on file number, subject, </w:t>
            </w:r>
            <w:r w:rsidR="00CC05D3">
              <w:rPr>
                <w:rFonts w:eastAsia="Arial MT" w:cs="Arial"/>
                <w:color w:val="002060"/>
                <w:szCs w:val="20"/>
              </w:rPr>
              <w:t>client, project,</w:t>
            </w:r>
            <w:r w:rsidR="002F6A08">
              <w:rPr>
                <w:rFonts w:eastAsia="Arial MT" w:cs="Arial"/>
                <w:color w:val="002060"/>
                <w:szCs w:val="20"/>
              </w:rPr>
              <w:t xml:space="preserve"> </w:t>
            </w:r>
            <w:r w:rsidRPr="001E7344">
              <w:rPr>
                <w:rFonts w:eastAsia="Arial MT" w:cs="Arial"/>
                <w:color w:val="002060"/>
                <w:szCs w:val="20"/>
              </w:rPr>
              <w:t>date range, owner, section, and approval status.</w:t>
            </w:r>
            <w:r w:rsidR="005B08A7">
              <w:rPr>
                <w:rFonts w:eastAsia="Arial MT" w:cs="Arial"/>
                <w:color w:val="002060"/>
                <w:szCs w:val="20"/>
              </w:rPr>
              <w:t xml:space="preserve"> </w:t>
            </w:r>
          </w:p>
          <w:p w14:paraId="5A2BF0A2" w14:textId="42DEB653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Collaborated closely with</w:t>
            </w:r>
            <w:r w:rsidR="000108B3">
              <w:rPr>
                <w:rFonts w:eastAsia="Arial MT" w:cs="Arial"/>
                <w:color w:val="002060"/>
                <w:szCs w:val="20"/>
              </w:rPr>
              <w:t xml:space="preserve"> multiple </w:t>
            </w:r>
            <w:r w:rsidRPr="001E7344">
              <w:rPr>
                <w:rFonts w:eastAsia="Arial MT" w:cs="Arial"/>
                <w:color w:val="002060"/>
                <w:szCs w:val="20"/>
              </w:rPr>
              <w:t>stakeholders, business analysts, and project managers to translate procedural rules and manual file movement practices into structured digital workflows.</w:t>
            </w:r>
          </w:p>
          <w:p w14:paraId="4A71C12D" w14:textId="0FBDE83D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Supported the V-Model SDLC, including requirement analysis, system design, development, testing, UAT support, deployment, and post-deployment issue resolution in a government production environment.</w:t>
            </w:r>
          </w:p>
          <w:p w14:paraId="463113E3" w14:textId="3FA55C96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Used Postman for API testing and validation, ensuring correctness of file movement logic, approval transitions, and data consistency across modules.</w:t>
            </w:r>
          </w:p>
          <w:p w14:paraId="752C0CCC" w14:textId="62F94591" w:rsidR="001E7344" w:rsidRPr="001E7344" w:rsidRDefault="001E7344" w:rsidP="001E734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Maintained source control and collaborative development using GitHub/Bitbucket, following disciplined branching, peer reviews, and controlled releases suitable for government projects.</w:t>
            </w:r>
          </w:p>
          <w:p w14:paraId="11E0EBD1" w14:textId="03BA11B4" w:rsidR="009612DA" w:rsidRPr="009612DA" w:rsidRDefault="001E7344" w:rsidP="00694D6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bidi="hi-IN"/>
              </w:rPr>
            </w:pPr>
            <w:r w:rsidRPr="001E7344">
              <w:rPr>
                <w:rFonts w:eastAsia="Arial MT" w:cs="Arial"/>
                <w:color w:val="002060"/>
                <w:szCs w:val="20"/>
              </w:rPr>
              <w:t>Prepared and maintained technical documentation, API specifications, and system workflows using Confluence, supporting audits, handovers, and long-term system maintainability.</w:t>
            </w:r>
          </w:p>
        </w:tc>
      </w:tr>
      <w:tr w:rsidR="00A80E71" w:rsidRPr="0096052D" w14:paraId="047DFEDF" w14:textId="77777777" w:rsidTr="00EE36CF">
        <w:trPr>
          <w:trHeight w:val="1070"/>
        </w:trPr>
        <w:tc>
          <w:tcPr>
            <w:tcW w:w="10363" w:type="dxa"/>
            <w:gridSpan w:val="5"/>
            <w:tcBorders>
              <w:bottom w:val="single" w:sz="4" w:space="0" w:color="auto"/>
            </w:tcBorders>
          </w:tcPr>
          <w:p w14:paraId="72593EB3" w14:textId="2EC8C851" w:rsidR="00EC048E" w:rsidRDefault="00EC048E" w:rsidP="00A80E71">
            <w:pPr>
              <w:pStyle w:val="Heading2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 xml:space="preserve">Software </w:t>
            </w:r>
            <w:r w:rsidR="00A80E71" w:rsidRPr="007931C1">
              <w:rPr>
                <w:highlight w:val="yellow"/>
              </w:rPr>
              <w:t>Developer</w:t>
            </w:r>
            <w:r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|</w:t>
            </w:r>
            <w:r>
              <w:rPr>
                <w:highlight w:val="yellow"/>
              </w:rPr>
              <w:t xml:space="preserve"> </w:t>
            </w:r>
            <w:proofErr w:type="spellStart"/>
            <w:r w:rsidR="003E66E7">
              <w:rPr>
                <w:highlight w:val="yellow"/>
              </w:rPr>
              <w:t>Maxpro</w:t>
            </w:r>
            <w:proofErr w:type="spellEnd"/>
            <w:r w:rsidR="003E66E7">
              <w:rPr>
                <w:highlight w:val="yellow"/>
              </w:rPr>
              <w:t xml:space="preserve"> Digital</w:t>
            </w:r>
            <w:r w:rsidR="00A80E71" w:rsidRPr="007931C1">
              <w:rPr>
                <w:highlight w:val="yellow"/>
              </w:rPr>
              <w:t>,</w:t>
            </w:r>
            <w:r w:rsidR="00F60B77"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Delhi</w:t>
            </w:r>
            <w:r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|</w:t>
            </w:r>
            <w:r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May’201</w:t>
            </w:r>
            <w:r w:rsidR="00FF013A">
              <w:rPr>
                <w:highlight w:val="yellow"/>
              </w:rPr>
              <w:t>7</w:t>
            </w:r>
            <w:r w:rsidR="00675381"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–</w:t>
            </w:r>
            <w:r w:rsidR="00675381">
              <w:rPr>
                <w:highlight w:val="yellow"/>
              </w:rPr>
              <w:t xml:space="preserve"> </w:t>
            </w:r>
            <w:r w:rsidR="00A80E71" w:rsidRPr="007931C1">
              <w:rPr>
                <w:highlight w:val="yellow"/>
              </w:rPr>
              <w:t>Nov’2021</w:t>
            </w:r>
          </w:p>
          <w:p w14:paraId="6E0F5F2D" w14:textId="31AA6E61" w:rsidR="00A80E71" w:rsidRPr="00A80E71" w:rsidRDefault="00A80E71" w:rsidP="00A80E71">
            <w:pPr>
              <w:pStyle w:val="Heading2"/>
              <w:rPr>
                <w:sz w:val="38"/>
                <w:szCs w:val="32"/>
              </w:rPr>
            </w:pPr>
            <w:r w:rsidRPr="00EC048E">
              <w:t>Key Result Areas</w:t>
            </w:r>
          </w:p>
          <w:p w14:paraId="2E811C49" w14:textId="04ADC954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Led the end-to-end development of full-stack web applications, ensuring all projects followed industry standards, best practices, and scalable architectural patterns across frontend and backend systems.</w:t>
            </w:r>
          </w:p>
          <w:p w14:paraId="2A26F084" w14:textId="6C31F969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 xml:space="preserve">Worked as a Full-Stack Software Developer at </w:t>
            </w:r>
            <w:proofErr w:type="spellStart"/>
            <w:r w:rsidR="00E90C63">
              <w:rPr>
                <w:rFonts w:eastAsia="Arial MT" w:cs="Arial"/>
                <w:color w:val="002060"/>
                <w:szCs w:val="20"/>
              </w:rPr>
              <w:t>Maxpro</w:t>
            </w:r>
            <w:proofErr w:type="spellEnd"/>
            <w:r w:rsidR="00E90C63">
              <w:rPr>
                <w:rFonts w:eastAsia="Arial MT" w:cs="Arial"/>
                <w:color w:val="002060"/>
                <w:szCs w:val="20"/>
              </w:rPr>
              <w:t xml:space="preserve"> Digital India Pvt Ltd</w:t>
            </w:r>
            <w:r w:rsidRPr="00656438">
              <w:rPr>
                <w:rFonts w:eastAsia="Arial MT" w:cs="Arial"/>
                <w:color w:val="002060"/>
                <w:szCs w:val="20"/>
              </w:rPr>
              <w:t>, contributing to the development of enterprise-grade applications by aligning all features with strategic business goals and ensuring solutions effectively addressed user and stakeholder requirements.</w:t>
            </w:r>
          </w:p>
          <w:p w14:paraId="32E5C32F" w14:textId="27E75827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Developed strong expertise in Python and Django while leveraging Django REST Framework for API development, following Agile methodologies and collaborative coding practices to streamline workflows and improve delivery efficiency.</w:t>
            </w:r>
          </w:p>
          <w:p w14:paraId="337DA3A3" w14:textId="426DAA40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Designed and implemented secure authentication and authorization mechanisms, enhancing application security, data protection, and user trust across multiple platforms and services.</w:t>
            </w:r>
          </w:p>
          <w:p w14:paraId="75FB7B94" w14:textId="47F15ED3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Managed the integration of third-party APIs, libraries, and external services, extending application capabilities while ensuring reliability, performance, and seamless data exchange.</w:t>
            </w:r>
          </w:p>
          <w:p w14:paraId="4BC0D506" w14:textId="306EF988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Led large-scale full-stack development initiatives end-to-end, from requirement analysis and system design to backend development, frontend integration, testing, and production deployment.</w:t>
            </w:r>
          </w:p>
          <w:p w14:paraId="3FB9358D" w14:textId="7337E24F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Administered the complete software development lifecycle with a strong focus on clean code, modular architecture, performance optimization, and rigorous testing to deliver high-quality applications.</w:t>
            </w:r>
          </w:p>
          <w:p w14:paraId="3F482B0E" w14:textId="4294C444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Gained in-depth experience with relational databases including MySQL</w:t>
            </w:r>
            <w:r w:rsidR="00E90C63">
              <w:rPr>
                <w:rFonts w:eastAsia="Arial MT" w:cs="Arial"/>
                <w:color w:val="002060"/>
                <w:szCs w:val="20"/>
              </w:rPr>
              <w:t xml:space="preserve"> </w:t>
            </w:r>
            <w:r w:rsidRPr="00656438">
              <w:rPr>
                <w:rFonts w:eastAsia="Arial MT" w:cs="Arial"/>
                <w:color w:val="002060"/>
                <w:szCs w:val="20"/>
              </w:rPr>
              <w:t>and SQLite, ensuring efficient data model</w:t>
            </w:r>
            <w:r w:rsidR="00E63B11">
              <w:rPr>
                <w:rFonts w:eastAsia="Arial MT" w:cs="Arial"/>
                <w:color w:val="002060"/>
                <w:szCs w:val="20"/>
              </w:rPr>
              <w:t>l</w:t>
            </w:r>
            <w:r w:rsidRPr="00656438">
              <w:rPr>
                <w:rFonts w:eastAsia="Arial MT" w:cs="Arial"/>
                <w:color w:val="002060"/>
                <w:szCs w:val="20"/>
              </w:rPr>
              <w:t>ing, optimized queries, and reliable persistence across environments.</w:t>
            </w:r>
          </w:p>
          <w:p w14:paraId="4EA880D7" w14:textId="603A36BF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Implemented and consumed RESTful APIs for seamless communication between frontend interfaces and backend services, enabling efficient data handling and consistent system behavio</w:t>
            </w:r>
            <w:r w:rsidR="00E63B11">
              <w:rPr>
                <w:rFonts w:eastAsia="Arial MT" w:cs="Arial"/>
                <w:color w:val="002060"/>
                <w:szCs w:val="20"/>
              </w:rPr>
              <w:t>u</w:t>
            </w:r>
            <w:r w:rsidRPr="00656438">
              <w:rPr>
                <w:rFonts w:eastAsia="Arial MT" w:cs="Arial"/>
                <w:color w:val="002060"/>
                <w:szCs w:val="20"/>
              </w:rPr>
              <w:t>r.</w:t>
            </w:r>
          </w:p>
          <w:p w14:paraId="3163A042" w14:textId="13FB8343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Utilized modern frontend technologies such as React.js, HTML, and CSS to build responsive, user-friendly interfaces that enhanced usability and overall user experience.</w:t>
            </w:r>
          </w:p>
          <w:p w14:paraId="5607C9E2" w14:textId="7E5FF85C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Collaborated consistently with cross-functional teams including designers, product managers, and business stakeholders, effectively bridging technical and non-technical perspectives to meet project objectives.</w:t>
            </w:r>
          </w:p>
          <w:p w14:paraId="03D8CF01" w14:textId="216E0A6D" w:rsidR="00656438" w:rsidRPr="00656438" w:rsidRDefault="00656438" w:rsidP="00656438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eastAsia="Arial MT" w:cs="Arial"/>
                <w:color w:val="002060"/>
                <w:szCs w:val="20"/>
              </w:rPr>
            </w:pPr>
            <w:r w:rsidRPr="00656438">
              <w:rPr>
                <w:rFonts w:eastAsia="Arial MT" w:cs="Arial"/>
                <w:color w:val="002060"/>
                <w:szCs w:val="20"/>
              </w:rPr>
              <w:t>Demonstrated the ability to drive innovation and deliver robust, scalable full-stack solutions, showcasing both strong technical depth and leadership in fast-paced development environments.</w:t>
            </w:r>
          </w:p>
          <w:p w14:paraId="4B5E876B" w14:textId="77777777" w:rsidR="00A80E71" w:rsidRPr="00C70D3F" w:rsidRDefault="00A80E71" w:rsidP="00A80E71">
            <w:pPr>
              <w:spacing w:before="100" w:beforeAutospacing="1" w:after="100" w:afterAutospacing="1" w:line="240" w:lineRule="auto"/>
            </w:pPr>
          </w:p>
        </w:tc>
      </w:tr>
      <w:tr w:rsidR="00A80E71" w:rsidRPr="0096052D" w14:paraId="220B84BD" w14:textId="77777777" w:rsidTr="00EE36CF">
        <w:trPr>
          <w:trHeight w:val="3108"/>
        </w:trPr>
        <w:tc>
          <w:tcPr>
            <w:tcW w:w="10363" w:type="dxa"/>
            <w:gridSpan w:val="5"/>
            <w:tcBorders>
              <w:bottom w:val="single" w:sz="4" w:space="0" w:color="auto"/>
            </w:tcBorders>
          </w:tcPr>
          <w:p w14:paraId="70A7732C" w14:textId="77777777" w:rsidR="00A80E71" w:rsidRDefault="00A80E71" w:rsidP="00292A62">
            <w:pPr>
              <w:spacing w:after="40"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62FA47BB" w14:textId="77777777" w:rsidR="00A80E71" w:rsidRPr="00F517DA" w:rsidRDefault="00A80E71" w:rsidP="00292A62">
            <w:pPr>
              <w:spacing w:after="40" w:line="360" w:lineRule="auto"/>
              <w:rPr>
                <w:rFonts w:cs="Arial"/>
                <w:b/>
                <w:bCs/>
                <w:color w:val="auto"/>
                <w:spacing w:val="-4"/>
                <w:szCs w:val="20"/>
              </w:rPr>
            </w:pPr>
            <w:r w:rsidRPr="00F517DA">
              <w:rPr>
                <w:rFonts w:cs="Arial"/>
                <w:b/>
                <w:bCs/>
                <w:color w:val="auto"/>
                <w:spacing w:val="-4"/>
                <w:szCs w:val="20"/>
              </w:rPr>
              <w:t>Certification</w:t>
            </w:r>
          </w:p>
          <w:p w14:paraId="369ECEBD" w14:textId="77777777" w:rsidR="00A80E71" w:rsidRPr="009612DA" w:rsidRDefault="00A80E71" w:rsidP="009612DA">
            <w:pPr>
              <w:spacing w:before="100" w:beforeAutospacing="1" w:after="100" w:afterAutospacing="1" w:line="24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  <w:r w:rsidRPr="009612DA">
              <w:rPr>
                <w:rFonts w:eastAsia="Arial MT" w:cs="Arial"/>
                <w:color w:val="002060"/>
                <w:szCs w:val="20"/>
                <w:lang w:val="en-US"/>
              </w:rPr>
              <w:t>I the undersigned, certify that to the best of my knowledge and belief that this CV correctly describes myself, my qualifications, and my experience. I understand that any willful misstatement described herein may lead to my disqualification or dismissal, if engaged.</w:t>
            </w:r>
          </w:p>
          <w:p w14:paraId="056E0187" w14:textId="77777777" w:rsidR="00A80E71" w:rsidRDefault="00A80E71" w:rsidP="00292A62">
            <w:pPr>
              <w:spacing w:before="40" w:after="40"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683D5BDA" w14:textId="77777777" w:rsidR="00A80E71" w:rsidRPr="00F517DA" w:rsidRDefault="00A80E71" w:rsidP="00292A62">
            <w:pPr>
              <w:spacing w:before="40" w:after="40" w:line="360" w:lineRule="auto"/>
              <w:rPr>
                <w:rFonts w:cs="Arial"/>
                <w:b/>
                <w:bCs/>
                <w:color w:val="auto"/>
                <w:spacing w:val="-4"/>
                <w:szCs w:val="20"/>
              </w:rPr>
            </w:pPr>
            <w:r w:rsidRPr="00F517DA">
              <w:rPr>
                <w:rFonts w:cs="Arial"/>
                <w:b/>
                <w:bCs/>
                <w:color w:val="auto"/>
                <w:spacing w:val="-4"/>
                <w:szCs w:val="20"/>
              </w:rPr>
              <w:t xml:space="preserve">Signature of staff member       </w:t>
            </w:r>
          </w:p>
          <w:p w14:paraId="14F9A2CC" w14:textId="77777777" w:rsidR="00A80E71" w:rsidRPr="0096052D" w:rsidRDefault="00A80E71" w:rsidP="00292A62">
            <w:pPr>
              <w:spacing w:line="360" w:lineRule="auto"/>
              <w:rPr>
                <w:rFonts w:eastAsia="Arial MT" w:cs="Arial"/>
                <w:color w:val="002060"/>
                <w:szCs w:val="20"/>
                <w:lang w:val="en-US"/>
              </w:rPr>
            </w:pPr>
          </w:p>
          <w:p w14:paraId="33D8DFB9" w14:textId="187C803A" w:rsidR="00A80E71" w:rsidRPr="00E06277" w:rsidRDefault="00A80E71" w:rsidP="006938B4">
            <w:pPr>
              <w:spacing w:line="360" w:lineRule="auto"/>
              <w:rPr>
                <w:rFonts w:cs="Arial"/>
                <w:b/>
                <w:bCs/>
                <w:color w:val="auto"/>
                <w:spacing w:val="-4"/>
                <w:szCs w:val="20"/>
              </w:rPr>
            </w:pPr>
            <w:r>
              <w:rPr>
                <w:rFonts w:eastAsia="Arial MT" w:cs="Arial"/>
                <w:color w:val="002060"/>
                <w:szCs w:val="20"/>
                <w:lang w:val="en-US"/>
              </w:rPr>
              <w:t xml:space="preserve"> </w:t>
            </w:r>
            <w:r w:rsidRPr="00F517DA">
              <w:rPr>
                <w:rFonts w:cs="Arial"/>
                <w:b/>
                <w:bCs/>
                <w:color w:val="auto"/>
                <w:spacing w:val="-4"/>
                <w:szCs w:val="20"/>
              </w:rPr>
              <w:t xml:space="preserve">Date: 05/03/2025  </w:t>
            </w:r>
          </w:p>
        </w:tc>
      </w:tr>
    </w:tbl>
    <w:p w14:paraId="4C1EAB8D" w14:textId="77777777" w:rsidR="00DE5CA2" w:rsidRPr="007E7083" w:rsidRDefault="00DE5CA2" w:rsidP="00292A62">
      <w:pPr>
        <w:rPr>
          <w:rFonts w:asciiTheme="minorHAnsi" w:hAnsiTheme="minorHAnsi" w:cstheme="minorHAnsi"/>
          <w:color w:val="auto"/>
          <w:szCs w:val="20"/>
        </w:rPr>
      </w:pPr>
    </w:p>
    <w:sectPr w:rsidR="00DE5CA2" w:rsidRPr="007E7083" w:rsidSect="00D61373">
      <w:headerReference w:type="default" r:id="rId12"/>
      <w:pgSz w:w="11906" w:h="16838"/>
      <w:pgMar w:top="851" w:right="720" w:bottom="567" w:left="720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C409" w14:textId="77777777" w:rsidR="00544E26" w:rsidRDefault="00544E26" w:rsidP="00B40171">
      <w:pPr>
        <w:spacing w:after="0" w:line="240" w:lineRule="auto"/>
      </w:pPr>
      <w:r>
        <w:separator/>
      </w:r>
    </w:p>
  </w:endnote>
  <w:endnote w:type="continuationSeparator" w:id="0">
    <w:p w14:paraId="706A6359" w14:textId="77777777" w:rsidR="00544E26" w:rsidRDefault="00544E26" w:rsidP="00B40171">
      <w:pPr>
        <w:spacing w:after="0" w:line="240" w:lineRule="auto"/>
      </w:pPr>
      <w:r>
        <w:continuationSeparator/>
      </w:r>
    </w:p>
  </w:endnote>
  <w:endnote w:type="continuationNotice" w:id="1">
    <w:p w14:paraId="05CAECE7" w14:textId="77777777" w:rsidR="00544E26" w:rsidRDefault="00544E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38F5F" w14:textId="77777777" w:rsidR="00544E26" w:rsidRDefault="00544E26" w:rsidP="00B40171">
      <w:pPr>
        <w:spacing w:after="0" w:line="240" w:lineRule="auto"/>
      </w:pPr>
      <w:r>
        <w:separator/>
      </w:r>
    </w:p>
  </w:footnote>
  <w:footnote w:type="continuationSeparator" w:id="0">
    <w:p w14:paraId="1F943B42" w14:textId="77777777" w:rsidR="00544E26" w:rsidRDefault="00544E26" w:rsidP="00B40171">
      <w:pPr>
        <w:spacing w:after="0" w:line="240" w:lineRule="auto"/>
      </w:pPr>
      <w:r>
        <w:continuationSeparator/>
      </w:r>
    </w:p>
  </w:footnote>
  <w:footnote w:type="continuationNotice" w:id="1">
    <w:p w14:paraId="0FCA9DFE" w14:textId="77777777" w:rsidR="00544E26" w:rsidRDefault="00544E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CC8D" w14:textId="77777777" w:rsidR="004230BA" w:rsidRDefault="00000000">
    <w:pPr>
      <w:pStyle w:val="Header"/>
    </w:pPr>
    <w:r>
      <w:rPr>
        <w:noProof/>
      </w:rPr>
      <w:pict w14:anchorId="0C95AA75">
        <v:shape id="Freeform: Shape 26" o:spid="_x0000_s1026" style="position:absolute;margin-left:-1.45pt;margin-top:-34.95pt;width:7.15pt;height:42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" path="m144,1140l144,,,,,1401,144,1140xe" fillcolor="#ec1a3a" stroked="f">
          <v:path arrowok="t" o:connecttype="custom" o:connectlocs="91059,443951;91059,0;0,0;0,545592;91059,443951" o:connectangles="0,0,0,0,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777"/>
    <w:multiLevelType w:val="hybridMultilevel"/>
    <w:tmpl w:val="31C0F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6CC"/>
    <w:multiLevelType w:val="hybridMultilevel"/>
    <w:tmpl w:val="006691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FC191D"/>
    <w:multiLevelType w:val="hybridMultilevel"/>
    <w:tmpl w:val="A9CC8B32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6713D"/>
    <w:multiLevelType w:val="hybridMultilevel"/>
    <w:tmpl w:val="08A4D864"/>
    <w:lvl w:ilvl="0" w:tplc="6D3E7D2E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  <w:color w:val="FF0000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1437" w:hanging="360"/>
      </w:pPr>
      <w:rPr>
        <w:rFonts w:ascii="Symbol" w:hAnsi="Symbol" w:hint="default"/>
        <w:color w:val="EC1A3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FA4B86"/>
    <w:multiLevelType w:val="hybridMultilevel"/>
    <w:tmpl w:val="361640F4"/>
    <w:lvl w:ilvl="0" w:tplc="9E8E2CA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20755"/>
    <w:multiLevelType w:val="multilevel"/>
    <w:tmpl w:val="0F348D1A"/>
    <w:styleLink w:val="LFO24"/>
    <w:lvl w:ilvl="0">
      <w:numFmt w:val="bullet"/>
      <w:lvlText w:val=""/>
      <w:lvlJc w:val="left"/>
      <w:pPr>
        <w:ind w:left="1437" w:hanging="360"/>
      </w:pPr>
      <w:rPr>
        <w:rFonts w:ascii="Symbol" w:hAnsi="Symbol"/>
        <w:color w:val="EC1A3A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" w15:restartNumberingAfterBreak="0">
    <w:nsid w:val="65BD4C01"/>
    <w:multiLevelType w:val="hybridMultilevel"/>
    <w:tmpl w:val="F156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E3480"/>
    <w:multiLevelType w:val="hybridMultilevel"/>
    <w:tmpl w:val="D89ED5CA"/>
    <w:lvl w:ilvl="0" w:tplc="25DCAEF6">
      <w:start w:val="1"/>
      <w:numFmt w:val="upperLetter"/>
      <w:pStyle w:val="BDOH4"/>
      <w:lvlText w:val="%1."/>
      <w:lvlJc w:val="left"/>
      <w:pPr>
        <w:ind w:left="1381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F3D37"/>
    <w:multiLevelType w:val="multilevel"/>
    <w:tmpl w:val="E036F882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6528" w:hanging="432"/>
      </w:pPr>
      <w:rPr>
        <w:rFonts w:hint="default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490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163045">
    <w:abstractNumId w:val="9"/>
  </w:num>
  <w:num w:numId="2" w16cid:durableId="1938825173">
    <w:abstractNumId w:val="10"/>
  </w:num>
  <w:num w:numId="3" w16cid:durableId="1836529096">
    <w:abstractNumId w:val="8"/>
  </w:num>
  <w:num w:numId="4" w16cid:durableId="1318923397">
    <w:abstractNumId w:val="11"/>
  </w:num>
  <w:num w:numId="5" w16cid:durableId="1071192032">
    <w:abstractNumId w:val="4"/>
  </w:num>
  <w:num w:numId="6" w16cid:durableId="1760835083">
    <w:abstractNumId w:val="3"/>
  </w:num>
  <w:num w:numId="7" w16cid:durableId="124589791">
    <w:abstractNumId w:val="6"/>
  </w:num>
  <w:num w:numId="8" w16cid:durableId="1857186342">
    <w:abstractNumId w:val="1"/>
  </w:num>
  <w:num w:numId="9" w16cid:durableId="629046832">
    <w:abstractNumId w:val="7"/>
  </w:num>
  <w:num w:numId="10" w16cid:durableId="742409220">
    <w:abstractNumId w:val="2"/>
  </w:num>
  <w:num w:numId="11" w16cid:durableId="2022852031">
    <w:abstractNumId w:val="5"/>
  </w:num>
  <w:num w:numId="12" w16cid:durableId="202231473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xMLSwNDC2NDW1NDdS0lEKTi0uzszPAykwqwUAKPekDCwAAAA="/>
  </w:docVars>
  <w:rsids>
    <w:rsidRoot w:val="003A05BA"/>
    <w:rsid w:val="000000C0"/>
    <w:rsid w:val="00001346"/>
    <w:rsid w:val="00001690"/>
    <w:rsid w:val="00001879"/>
    <w:rsid w:val="0000255D"/>
    <w:rsid w:val="00002BA6"/>
    <w:rsid w:val="000031AE"/>
    <w:rsid w:val="00003646"/>
    <w:rsid w:val="00004431"/>
    <w:rsid w:val="00004743"/>
    <w:rsid w:val="00004A41"/>
    <w:rsid w:val="00004B58"/>
    <w:rsid w:val="00004CFD"/>
    <w:rsid w:val="0000525E"/>
    <w:rsid w:val="00005DFE"/>
    <w:rsid w:val="00005ED0"/>
    <w:rsid w:val="00006285"/>
    <w:rsid w:val="00006839"/>
    <w:rsid w:val="00007454"/>
    <w:rsid w:val="00007E9E"/>
    <w:rsid w:val="000104EA"/>
    <w:rsid w:val="000108B3"/>
    <w:rsid w:val="00011677"/>
    <w:rsid w:val="00011B7A"/>
    <w:rsid w:val="000123E9"/>
    <w:rsid w:val="00012BA1"/>
    <w:rsid w:val="00013426"/>
    <w:rsid w:val="0001344D"/>
    <w:rsid w:val="000136C4"/>
    <w:rsid w:val="00013CEF"/>
    <w:rsid w:val="00014FF9"/>
    <w:rsid w:val="00015772"/>
    <w:rsid w:val="000161EB"/>
    <w:rsid w:val="00017584"/>
    <w:rsid w:val="000176B6"/>
    <w:rsid w:val="0001779D"/>
    <w:rsid w:val="000215A9"/>
    <w:rsid w:val="0002180B"/>
    <w:rsid w:val="00022116"/>
    <w:rsid w:val="00022499"/>
    <w:rsid w:val="000224BA"/>
    <w:rsid w:val="00023B7B"/>
    <w:rsid w:val="00025406"/>
    <w:rsid w:val="00025511"/>
    <w:rsid w:val="0002658C"/>
    <w:rsid w:val="00027581"/>
    <w:rsid w:val="00030231"/>
    <w:rsid w:val="000302BC"/>
    <w:rsid w:val="000304F8"/>
    <w:rsid w:val="000323C9"/>
    <w:rsid w:val="000332BF"/>
    <w:rsid w:val="00034228"/>
    <w:rsid w:val="00034499"/>
    <w:rsid w:val="0003492E"/>
    <w:rsid w:val="00035619"/>
    <w:rsid w:val="000358DE"/>
    <w:rsid w:val="00037A99"/>
    <w:rsid w:val="00041351"/>
    <w:rsid w:val="0004158A"/>
    <w:rsid w:val="00041D1A"/>
    <w:rsid w:val="000426D2"/>
    <w:rsid w:val="000427C4"/>
    <w:rsid w:val="0004306C"/>
    <w:rsid w:val="0004361C"/>
    <w:rsid w:val="00043AED"/>
    <w:rsid w:val="00043EBC"/>
    <w:rsid w:val="00044119"/>
    <w:rsid w:val="000443E1"/>
    <w:rsid w:val="00044F3C"/>
    <w:rsid w:val="0004504E"/>
    <w:rsid w:val="0004512A"/>
    <w:rsid w:val="00045892"/>
    <w:rsid w:val="00046306"/>
    <w:rsid w:val="00046834"/>
    <w:rsid w:val="00046FE7"/>
    <w:rsid w:val="000479AE"/>
    <w:rsid w:val="00050A66"/>
    <w:rsid w:val="0005127B"/>
    <w:rsid w:val="00051809"/>
    <w:rsid w:val="00051A96"/>
    <w:rsid w:val="0005260C"/>
    <w:rsid w:val="000528CE"/>
    <w:rsid w:val="00053805"/>
    <w:rsid w:val="00053990"/>
    <w:rsid w:val="000540FB"/>
    <w:rsid w:val="0005576E"/>
    <w:rsid w:val="000561CE"/>
    <w:rsid w:val="000565C0"/>
    <w:rsid w:val="00056601"/>
    <w:rsid w:val="00056863"/>
    <w:rsid w:val="00056B8C"/>
    <w:rsid w:val="000573D8"/>
    <w:rsid w:val="00057453"/>
    <w:rsid w:val="000575AB"/>
    <w:rsid w:val="000577F9"/>
    <w:rsid w:val="00057A80"/>
    <w:rsid w:val="00060192"/>
    <w:rsid w:val="00060A6E"/>
    <w:rsid w:val="00061018"/>
    <w:rsid w:val="000622A6"/>
    <w:rsid w:val="00062AE2"/>
    <w:rsid w:val="00062BAF"/>
    <w:rsid w:val="00062CEF"/>
    <w:rsid w:val="000635A1"/>
    <w:rsid w:val="0006360F"/>
    <w:rsid w:val="00063CFC"/>
    <w:rsid w:val="0006408B"/>
    <w:rsid w:val="00064921"/>
    <w:rsid w:val="0006654E"/>
    <w:rsid w:val="00066790"/>
    <w:rsid w:val="00066E90"/>
    <w:rsid w:val="00067303"/>
    <w:rsid w:val="00070E9C"/>
    <w:rsid w:val="0007136B"/>
    <w:rsid w:val="00071405"/>
    <w:rsid w:val="000716E6"/>
    <w:rsid w:val="00073F7F"/>
    <w:rsid w:val="00074EC1"/>
    <w:rsid w:val="00075156"/>
    <w:rsid w:val="000751C5"/>
    <w:rsid w:val="00075483"/>
    <w:rsid w:val="00075EFD"/>
    <w:rsid w:val="000771B1"/>
    <w:rsid w:val="00077328"/>
    <w:rsid w:val="00077405"/>
    <w:rsid w:val="00077819"/>
    <w:rsid w:val="00077C18"/>
    <w:rsid w:val="000801CD"/>
    <w:rsid w:val="00080329"/>
    <w:rsid w:val="00081044"/>
    <w:rsid w:val="0008190A"/>
    <w:rsid w:val="00081C7B"/>
    <w:rsid w:val="000820C8"/>
    <w:rsid w:val="00082B4E"/>
    <w:rsid w:val="00083A4B"/>
    <w:rsid w:val="00083FE2"/>
    <w:rsid w:val="0008417C"/>
    <w:rsid w:val="000855FA"/>
    <w:rsid w:val="000858F3"/>
    <w:rsid w:val="00085EC3"/>
    <w:rsid w:val="00086929"/>
    <w:rsid w:val="000870CC"/>
    <w:rsid w:val="000879A3"/>
    <w:rsid w:val="00090722"/>
    <w:rsid w:val="000908CF"/>
    <w:rsid w:val="00092878"/>
    <w:rsid w:val="00092D68"/>
    <w:rsid w:val="00092EAC"/>
    <w:rsid w:val="00093E5F"/>
    <w:rsid w:val="000942AA"/>
    <w:rsid w:val="00095232"/>
    <w:rsid w:val="000958F1"/>
    <w:rsid w:val="00096172"/>
    <w:rsid w:val="00096630"/>
    <w:rsid w:val="00096701"/>
    <w:rsid w:val="00096CC5"/>
    <w:rsid w:val="00097742"/>
    <w:rsid w:val="000A0B28"/>
    <w:rsid w:val="000A1226"/>
    <w:rsid w:val="000A15BB"/>
    <w:rsid w:val="000A16BF"/>
    <w:rsid w:val="000A38CB"/>
    <w:rsid w:val="000A3CFC"/>
    <w:rsid w:val="000A618D"/>
    <w:rsid w:val="000A6273"/>
    <w:rsid w:val="000A680C"/>
    <w:rsid w:val="000A6B24"/>
    <w:rsid w:val="000A71FD"/>
    <w:rsid w:val="000A7357"/>
    <w:rsid w:val="000B0909"/>
    <w:rsid w:val="000B1EFC"/>
    <w:rsid w:val="000B2194"/>
    <w:rsid w:val="000B293F"/>
    <w:rsid w:val="000B389B"/>
    <w:rsid w:val="000B551B"/>
    <w:rsid w:val="000B61A5"/>
    <w:rsid w:val="000B63E3"/>
    <w:rsid w:val="000B6570"/>
    <w:rsid w:val="000B66E9"/>
    <w:rsid w:val="000B6EB0"/>
    <w:rsid w:val="000B75D2"/>
    <w:rsid w:val="000C0E23"/>
    <w:rsid w:val="000C1FBF"/>
    <w:rsid w:val="000C21BC"/>
    <w:rsid w:val="000C39DD"/>
    <w:rsid w:val="000C3B3F"/>
    <w:rsid w:val="000C3DC7"/>
    <w:rsid w:val="000C4380"/>
    <w:rsid w:val="000C5136"/>
    <w:rsid w:val="000C537E"/>
    <w:rsid w:val="000C59E5"/>
    <w:rsid w:val="000C5F30"/>
    <w:rsid w:val="000C75E4"/>
    <w:rsid w:val="000C7B2F"/>
    <w:rsid w:val="000C7BC7"/>
    <w:rsid w:val="000D09F7"/>
    <w:rsid w:val="000D0C22"/>
    <w:rsid w:val="000D10BE"/>
    <w:rsid w:val="000D1906"/>
    <w:rsid w:val="000D1B5E"/>
    <w:rsid w:val="000D255B"/>
    <w:rsid w:val="000D26B3"/>
    <w:rsid w:val="000D2AA1"/>
    <w:rsid w:val="000D2C20"/>
    <w:rsid w:val="000D3B6C"/>
    <w:rsid w:val="000D4ED0"/>
    <w:rsid w:val="000D4FEE"/>
    <w:rsid w:val="000D5942"/>
    <w:rsid w:val="000D5CE4"/>
    <w:rsid w:val="000D6DED"/>
    <w:rsid w:val="000D7063"/>
    <w:rsid w:val="000D768F"/>
    <w:rsid w:val="000D7951"/>
    <w:rsid w:val="000D796E"/>
    <w:rsid w:val="000E231D"/>
    <w:rsid w:val="000E261A"/>
    <w:rsid w:val="000E2904"/>
    <w:rsid w:val="000E2E56"/>
    <w:rsid w:val="000E3688"/>
    <w:rsid w:val="000E3965"/>
    <w:rsid w:val="000E3B15"/>
    <w:rsid w:val="000E4EF0"/>
    <w:rsid w:val="000E58CA"/>
    <w:rsid w:val="000E6151"/>
    <w:rsid w:val="000E63B3"/>
    <w:rsid w:val="000E6935"/>
    <w:rsid w:val="000E6AE0"/>
    <w:rsid w:val="000F0156"/>
    <w:rsid w:val="000F0355"/>
    <w:rsid w:val="000F05CE"/>
    <w:rsid w:val="000F07B3"/>
    <w:rsid w:val="000F0E87"/>
    <w:rsid w:val="000F10A1"/>
    <w:rsid w:val="000F204C"/>
    <w:rsid w:val="000F2F79"/>
    <w:rsid w:val="000F318A"/>
    <w:rsid w:val="000F33AB"/>
    <w:rsid w:val="000F3540"/>
    <w:rsid w:val="000F36C3"/>
    <w:rsid w:val="000F3BE3"/>
    <w:rsid w:val="000F43FE"/>
    <w:rsid w:val="000F4995"/>
    <w:rsid w:val="000F5852"/>
    <w:rsid w:val="000F58C9"/>
    <w:rsid w:val="000F5B54"/>
    <w:rsid w:val="000F5E0C"/>
    <w:rsid w:val="000F6707"/>
    <w:rsid w:val="000F703D"/>
    <w:rsid w:val="000F7388"/>
    <w:rsid w:val="00100737"/>
    <w:rsid w:val="00100C61"/>
    <w:rsid w:val="00101095"/>
    <w:rsid w:val="001013A0"/>
    <w:rsid w:val="001015CE"/>
    <w:rsid w:val="0010162B"/>
    <w:rsid w:val="001021D1"/>
    <w:rsid w:val="001023C3"/>
    <w:rsid w:val="0010438E"/>
    <w:rsid w:val="001048CE"/>
    <w:rsid w:val="0010498F"/>
    <w:rsid w:val="00104AF9"/>
    <w:rsid w:val="00105729"/>
    <w:rsid w:val="00105A0C"/>
    <w:rsid w:val="00105FFC"/>
    <w:rsid w:val="00106268"/>
    <w:rsid w:val="0010692D"/>
    <w:rsid w:val="00107975"/>
    <w:rsid w:val="00111591"/>
    <w:rsid w:val="001116A3"/>
    <w:rsid w:val="00111C0C"/>
    <w:rsid w:val="00112383"/>
    <w:rsid w:val="00112B02"/>
    <w:rsid w:val="00113788"/>
    <w:rsid w:val="001137B1"/>
    <w:rsid w:val="00113FFC"/>
    <w:rsid w:val="0011416F"/>
    <w:rsid w:val="00117629"/>
    <w:rsid w:val="00117AC0"/>
    <w:rsid w:val="001202AA"/>
    <w:rsid w:val="00121470"/>
    <w:rsid w:val="001225A4"/>
    <w:rsid w:val="00122FCE"/>
    <w:rsid w:val="00123A1E"/>
    <w:rsid w:val="001249B3"/>
    <w:rsid w:val="00124ACF"/>
    <w:rsid w:val="0012501D"/>
    <w:rsid w:val="00125647"/>
    <w:rsid w:val="0012580C"/>
    <w:rsid w:val="0012744D"/>
    <w:rsid w:val="00127976"/>
    <w:rsid w:val="00127D7F"/>
    <w:rsid w:val="00127FE6"/>
    <w:rsid w:val="00130E5C"/>
    <w:rsid w:val="001310AF"/>
    <w:rsid w:val="0013137E"/>
    <w:rsid w:val="00131A4D"/>
    <w:rsid w:val="00131ADF"/>
    <w:rsid w:val="00132B31"/>
    <w:rsid w:val="001358BA"/>
    <w:rsid w:val="00135D7E"/>
    <w:rsid w:val="00136775"/>
    <w:rsid w:val="001367BA"/>
    <w:rsid w:val="0013716D"/>
    <w:rsid w:val="00137973"/>
    <w:rsid w:val="001379A7"/>
    <w:rsid w:val="00140700"/>
    <w:rsid w:val="001422B3"/>
    <w:rsid w:val="00142434"/>
    <w:rsid w:val="0014262A"/>
    <w:rsid w:val="00143032"/>
    <w:rsid w:val="001435AA"/>
    <w:rsid w:val="00143A20"/>
    <w:rsid w:val="00144275"/>
    <w:rsid w:val="001449F3"/>
    <w:rsid w:val="00145A6A"/>
    <w:rsid w:val="00145AD7"/>
    <w:rsid w:val="00146A99"/>
    <w:rsid w:val="00146DFA"/>
    <w:rsid w:val="001470F5"/>
    <w:rsid w:val="00147167"/>
    <w:rsid w:val="00147171"/>
    <w:rsid w:val="00147673"/>
    <w:rsid w:val="001504B1"/>
    <w:rsid w:val="00150731"/>
    <w:rsid w:val="001512C5"/>
    <w:rsid w:val="00151985"/>
    <w:rsid w:val="00151C09"/>
    <w:rsid w:val="00151D84"/>
    <w:rsid w:val="00151F9C"/>
    <w:rsid w:val="00152BB9"/>
    <w:rsid w:val="00153130"/>
    <w:rsid w:val="001534E2"/>
    <w:rsid w:val="00153721"/>
    <w:rsid w:val="00154394"/>
    <w:rsid w:val="001545BE"/>
    <w:rsid w:val="001552E2"/>
    <w:rsid w:val="00155335"/>
    <w:rsid w:val="00155543"/>
    <w:rsid w:val="00155A02"/>
    <w:rsid w:val="0015614F"/>
    <w:rsid w:val="001564DC"/>
    <w:rsid w:val="00156FE9"/>
    <w:rsid w:val="00157208"/>
    <w:rsid w:val="00157742"/>
    <w:rsid w:val="00157777"/>
    <w:rsid w:val="00157806"/>
    <w:rsid w:val="00160479"/>
    <w:rsid w:val="00160868"/>
    <w:rsid w:val="00160A34"/>
    <w:rsid w:val="00162C7B"/>
    <w:rsid w:val="001635BC"/>
    <w:rsid w:val="0016376D"/>
    <w:rsid w:val="00163FDF"/>
    <w:rsid w:val="0016482A"/>
    <w:rsid w:val="001648C2"/>
    <w:rsid w:val="00165086"/>
    <w:rsid w:val="001652AA"/>
    <w:rsid w:val="001654A8"/>
    <w:rsid w:val="00165754"/>
    <w:rsid w:val="001665C2"/>
    <w:rsid w:val="00167FFA"/>
    <w:rsid w:val="00170394"/>
    <w:rsid w:val="00170467"/>
    <w:rsid w:val="00172180"/>
    <w:rsid w:val="001721A0"/>
    <w:rsid w:val="001724F2"/>
    <w:rsid w:val="001728D8"/>
    <w:rsid w:val="00173C84"/>
    <w:rsid w:val="00173F3E"/>
    <w:rsid w:val="00174337"/>
    <w:rsid w:val="001746EB"/>
    <w:rsid w:val="0017556B"/>
    <w:rsid w:val="001769F5"/>
    <w:rsid w:val="00176B2D"/>
    <w:rsid w:val="00176C6E"/>
    <w:rsid w:val="00177039"/>
    <w:rsid w:val="001779BC"/>
    <w:rsid w:val="00180A4C"/>
    <w:rsid w:val="00180D7D"/>
    <w:rsid w:val="0018179C"/>
    <w:rsid w:val="0018183C"/>
    <w:rsid w:val="0018237A"/>
    <w:rsid w:val="00183EB9"/>
    <w:rsid w:val="0018411F"/>
    <w:rsid w:val="00184C93"/>
    <w:rsid w:val="001850E4"/>
    <w:rsid w:val="00185153"/>
    <w:rsid w:val="0018521E"/>
    <w:rsid w:val="00185245"/>
    <w:rsid w:val="00185529"/>
    <w:rsid w:val="00186206"/>
    <w:rsid w:val="001863E5"/>
    <w:rsid w:val="0018773C"/>
    <w:rsid w:val="0018776A"/>
    <w:rsid w:val="00190015"/>
    <w:rsid w:val="001906A9"/>
    <w:rsid w:val="00190A99"/>
    <w:rsid w:val="00191F7F"/>
    <w:rsid w:val="0019227C"/>
    <w:rsid w:val="00192626"/>
    <w:rsid w:val="001927AF"/>
    <w:rsid w:val="0019348D"/>
    <w:rsid w:val="00194C41"/>
    <w:rsid w:val="0019540E"/>
    <w:rsid w:val="00196D52"/>
    <w:rsid w:val="00196D84"/>
    <w:rsid w:val="001979C1"/>
    <w:rsid w:val="00197C47"/>
    <w:rsid w:val="001A047C"/>
    <w:rsid w:val="001A050E"/>
    <w:rsid w:val="001A0A54"/>
    <w:rsid w:val="001A1564"/>
    <w:rsid w:val="001A1BF9"/>
    <w:rsid w:val="001A1F17"/>
    <w:rsid w:val="001A2C28"/>
    <w:rsid w:val="001A769D"/>
    <w:rsid w:val="001A7C1B"/>
    <w:rsid w:val="001B0215"/>
    <w:rsid w:val="001B0502"/>
    <w:rsid w:val="001B0685"/>
    <w:rsid w:val="001B114E"/>
    <w:rsid w:val="001B125B"/>
    <w:rsid w:val="001B1279"/>
    <w:rsid w:val="001B365C"/>
    <w:rsid w:val="001B36B4"/>
    <w:rsid w:val="001B37D2"/>
    <w:rsid w:val="001B38F1"/>
    <w:rsid w:val="001B3994"/>
    <w:rsid w:val="001B3B87"/>
    <w:rsid w:val="001B3C79"/>
    <w:rsid w:val="001B3F1D"/>
    <w:rsid w:val="001B40F1"/>
    <w:rsid w:val="001B5908"/>
    <w:rsid w:val="001B5F9B"/>
    <w:rsid w:val="001B6D05"/>
    <w:rsid w:val="001B745C"/>
    <w:rsid w:val="001B754C"/>
    <w:rsid w:val="001B76C2"/>
    <w:rsid w:val="001B78B9"/>
    <w:rsid w:val="001B7DE2"/>
    <w:rsid w:val="001C0A44"/>
    <w:rsid w:val="001C2B33"/>
    <w:rsid w:val="001C2BE0"/>
    <w:rsid w:val="001C2BE8"/>
    <w:rsid w:val="001C2C23"/>
    <w:rsid w:val="001C2C24"/>
    <w:rsid w:val="001C3580"/>
    <w:rsid w:val="001C525C"/>
    <w:rsid w:val="001C56F7"/>
    <w:rsid w:val="001C5C44"/>
    <w:rsid w:val="001C607B"/>
    <w:rsid w:val="001C6297"/>
    <w:rsid w:val="001C674E"/>
    <w:rsid w:val="001C7757"/>
    <w:rsid w:val="001D01CE"/>
    <w:rsid w:val="001D12BB"/>
    <w:rsid w:val="001D13D9"/>
    <w:rsid w:val="001D2978"/>
    <w:rsid w:val="001D300B"/>
    <w:rsid w:val="001D35C6"/>
    <w:rsid w:val="001D36B4"/>
    <w:rsid w:val="001D3BC9"/>
    <w:rsid w:val="001D43BE"/>
    <w:rsid w:val="001D4B8E"/>
    <w:rsid w:val="001D51CF"/>
    <w:rsid w:val="001D5AC3"/>
    <w:rsid w:val="001D65BE"/>
    <w:rsid w:val="001D693D"/>
    <w:rsid w:val="001D6E0C"/>
    <w:rsid w:val="001D7018"/>
    <w:rsid w:val="001D7681"/>
    <w:rsid w:val="001D7DD8"/>
    <w:rsid w:val="001D7E4E"/>
    <w:rsid w:val="001D7F3D"/>
    <w:rsid w:val="001E0893"/>
    <w:rsid w:val="001E1F24"/>
    <w:rsid w:val="001E3379"/>
    <w:rsid w:val="001E3A84"/>
    <w:rsid w:val="001E3C56"/>
    <w:rsid w:val="001E4AED"/>
    <w:rsid w:val="001E4E68"/>
    <w:rsid w:val="001E5532"/>
    <w:rsid w:val="001E58E2"/>
    <w:rsid w:val="001E629A"/>
    <w:rsid w:val="001E679A"/>
    <w:rsid w:val="001E7344"/>
    <w:rsid w:val="001E73A2"/>
    <w:rsid w:val="001F111A"/>
    <w:rsid w:val="001F1919"/>
    <w:rsid w:val="001F25F6"/>
    <w:rsid w:val="001F2E11"/>
    <w:rsid w:val="001F303D"/>
    <w:rsid w:val="001F3113"/>
    <w:rsid w:val="001F5044"/>
    <w:rsid w:val="001F5756"/>
    <w:rsid w:val="001F68A5"/>
    <w:rsid w:val="001F68C9"/>
    <w:rsid w:val="001F7476"/>
    <w:rsid w:val="001F7531"/>
    <w:rsid w:val="001F7754"/>
    <w:rsid w:val="00200371"/>
    <w:rsid w:val="00200433"/>
    <w:rsid w:val="00201550"/>
    <w:rsid w:val="00201B90"/>
    <w:rsid w:val="00201F00"/>
    <w:rsid w:val="00202591"/>
    <w:rsid w:val="00203498"/>
    <w:rsid w:val="00203519"/>
    <w:rsid w:val="002037F2"/>
    <w:rsid w:val="00204C5B"/>
    <w:rsid w:val="00204FD5"/>
    <w:rsid w:val="0020511B"/>
    <w:rsid w:val="0020553E"/>
    <w:rsid w:val="00205E9A"/>
    <w:rsid w:val="00205F64"/>
    <w:rsid w:val="002067C6"/>
    <w:rsid w:val="00207094"/>
    <w:rsid w:val="00210034"/>
    <w:rsid w:val="00210373"/>
    <w:rsid w:val="00210BB1"/>
    <w:rsid w:val="002111C1"/>
    <w:rsid w:val="0021139D"/>
    <w:rsid w:val="00211591"/>
    <w:rsid w:val="0021195A"/>
    <w:rsid w:val="00212117"/>
    <w:rsid w:val="002128F0"/>
    <w:rsid w:val="00213031"/>
    <w:rsid w:val="002132DB"/>
    <w:rsid w:val="002137BE"/>
    <w:rsid w:val="00213D92"/>
    <w:rsid w:val="00214007"/>
    <w:rsid w:val="00214FFF"/>
    <w:rsid w:val="002157F7"/>
    <w:rsid w:val="00216232"/>
    <w:rsid w:val="00216832"/>
    <w:rsid w:val="00216A47"/>
    <w:rsid w:val="00220A3B"/>
    <w:rsid w:val="00221560"/>
    <w:rsid w:val="00221F09"/>
    <w:rsid w:val="00222759"/>
    <w:rsid w:val="002232B2"/>
    <w:rsid w:val="0022372C"/>
    <w:rsid w:val="00223807"/>
    <w:rsid w:val="0022413C"/>
    <w:rsid w:val="002252D1"/>
    <w:rsid w:val="00225F1D"/>
    <w:rsid w:val="00226014"/>
    <w:rsid w:val="002273C7"/>
    <w:rsid w:val="00227A50"/>
    <w:rsid w:val="00227BB2"/>
    <w:rsid w:val="00227D96"/>
    <w:rsid w:val="002301A9"/>
    <w:rsid w:val="002306CC"/>
    <w:rsid w:val="00230A76"/>
    <w:rsid w:val="00230FF5"/>
    <w:rsid w:val="0023367C"/>
    <w:rsid w:val="00233AA5"/>
    <w:rsid w:val="002346B8"/>
    <w:rsid w:val="002347FD"/>
    <w:rsid w:val="0023488E"/>
    <w:rsid w:val="0023560D"/>
    <w:rsid w:val="002359E2"/>
    <w:rsid w:val="00235B85"/>
    <w:rsid w:val="002367C4"/>
    <w:rsid w:val="0023699C"/>
    <w:rsid w:val="00236EDB"/>
    <w:rsid w:val="00237BDE"/>
    <w:rsid w:val="00237E03"/>
    <w:rsid w:val="00240165"/>
    <w:rsid w:val="002409AB"/>
    <w:rsid w:val="00241399"/>
    <w:rsid w:val="002431FD"/>
    <w:rsid w:val="00243BDA"/>
    <w:rsid w:val="00244295"/>
    <w:rsid w:val="00244617"/>
    <w:rsid w:val="00244D9A"/>
    <w:rsid w:val="002455F1"/>
    <w:rsid w:val="00246433"/>
    <w:rsid w:val="0024696F"/>
    <w:rsid w:val="002501A3"/>
    <w:rsid w:val="00250875"/>
    <w:rsid w:val="00250FA2"/>
    <w:rsid w:val="00252666"/>
    <w:rsid w:val="00252A95"/>
    <w:rsid w:val="002544F8"/>
    <w:rsid w:val="00254D31"/>
    <w:rsid w:val="00255AF4"/>
    <w:rsid w:val="00256889"/>
    <w:rsid w:val="00257332"/>
    <w:rsid w:val="00257B26"/>
    <w:rsid w:val="00260BAF"/>
    <w:rsid w:val="00260D74"/>
    <w:rsid w:val="00261766"/>
    <w:rsid w:val="00262669"/>
    <w:rsid w:val="002633EB"/>
    <w:rsid w:val="00264344"/>
    <w:rsid w:val="00264CA2"/>
    <w:rsid w:val="00264E28"/>
    <w:rsid w:val="00264FD4"/>
    <w:rsid w:val="00265BF5"/>
    <w:rsid w:val="00266B6B"/>
    <w:rsid w:val="00266FB6"/>
    <w:rsid w:val="0026729E"/>
    <w:rsid w:val="00267742"/>
    <w:rsid w:val="00270A4C"/>
    <w:rsid w:val="00271F02"/>
    <w:rsid w:val="00272D02"/>
    <w:rsid w:val="00273306"/>
    <w:rsid w:val="00273597"/>
    <w:rsid w:val="00274261"/>
    <w:rsid w:val="002745E5"/>
    <w:rsid w:val="00275C45"/>
    <w:rsid w:val="00276590"/>
    <w:rsid w:val="002776EB"/>
    <w:rsid w:val="002801CE"/>
    <w:rsid w:val="00280B3E"/>
    <w:rsid w:val="00281975"/>
    <w:rsid w:val="00281E26"/>
    <w:rsid w:val="0028215E"/>
    <w:rsid w:val="00282CDB"/>
    <w:rsid w:val="00283EBA"/>
    <w:rsid w:val="0028437D"/>
    <w:rsid w:val="002846CE"/>
    <w:rsid w:val="00284FDA"/>
    <w:rsid w:val="00285D53"/>
    <w:rsid w:val="00285E74"/>
    <w:rsid w:val="0028622D"/>
    <w:rsid w:val="00286B6F"/>
    <w:rsid w:val="00286C3A"/>
    <w:rsid w:val="00287409"/>
    <w:rsid w:val="00287886"/>
    <w:rsid w:val="00287FFE"/>
    <w:rsid w:val="002909F5"/>
    <w:rsid w:val="0029143C"/>
    <w:rsid w:val="002917C2"/>
    <w:rsid w:val="00291954"/>
    <w:rsid w:val="0029198E"/>
    <w:rsid w:val="00292A62"/>
    <w:rsid w:val="00292BDF"/>
    <w:rsid w:val="002942A8"/>
    <w:rsid w:val="0029456C"/>
    <w:rsid w:val="002952C2"/>
    <w:rsid w:val="0029583D"/>
    <w:rsid w:val="00295DD3"/>
    <w:rsid w:val="00295F1A"/>
    <w:rsid w:val="00296676"/>
    <w:rsid w:val="00296850"/>
    <w:rsid w:val="00296A4F"/>
    <w:rsid w:val="00297682"/>
    <w:rsid w:val="002A0A45"/>
    <w:rsid w:val="002A0F1B"/>
    <w:rsid w:val="002A1C5D"/>
    <w:rsid w:val="002A1F46"/>
    <w:rsid w:val="002A3CCD"/>
    <w:rsid w:val="002A45FC"/>
    <w:rsid w:val="002A49DA"/>
    <w:rsid w:val="002A529F"/>
    <w:rsid w:val="002A544D"/>
    <w:rsid w:val="002A588D"/>
    <w:rsid w:val="002A5ABC"/>
    <w:rsid w:val="002A5EE0"/>
    <w:rsid w:val="002A650F"/>
    <w:rsid w:val="002A6A0D"/>
    <w:rsid w:val="002A6DFC"/>
    <w:rsid w:val="002A6F6C"/>
    <w:rsid w:val="002B02E5"/>
    <w:rsid w:val="002B107A"/>
    <w:rsid w:val="002B11A9"/>
    <w:rsid w:val="002B1C90"/>
    <w:rsid w:val="002B220D"/>
    <w:rsid w:val="002B25CB"/>
    <w:rsid w:val="002B3637"/>
    <w:rsid w:val="002B4081"/>
    <w:rsid w:val="002B4798"/>
    <w:rsid w:val="002B53F1"/>
    <w:rsid w:val="002B609D"/>
    <w:rsid w:val="002B6226"/>
    <w:rsid w:val="002B6482"/>
    <w:rsid w:val="002B6940"/>
    <w:rsid w:val="002B6956"/>
    <w:rsid w:val="002B76AC"/>
    <w:rsid w:val="002B7A96"/>
    <w:rsid w:val="002B7D01"/>
    <w:rsid w:val="002C04AA"/>
    <w:rsid w:val="002C0695"/>
    <w:rsid w:val="002C0CDB"/>
    <w:rsid w:val="002C19B4"/>
    <w:rsid w:val="002C1BD8"/>
    <w:rsid w:val="002C269D"/>
    <w:rsid w:val="002C27C3"/>
    <w:rsid w:val="002C27DB"/>
    <w:rsid w:val="002C2D36"/>
    <w:rsid w:val="002C3D76"/>
    <w:rsid w:val="002C4830"/>
    <w:rsid w:val="002C4A70"/>
    <w:rsid w:val="002C4AA7"/>
    <w:rsid w:val="002C4AAF"/>
    <w:rsid w:val="002C5127"/>
    <w:rsid w:val="002C5DC8"/>
    <w:rsid w:val="002C60BB"/>
    <w:rsid w:val="002D033E"/>
    <w:rsid w:val="002D2A07"/>
    <w:rsid w:val="002D393A"/>
    <w:rsid w:val="002D4415"/>
    <w:rsid w:val="002D492C"/>
    <w:rsid w:val="002D4AE3"/>
    <w:rsid w:val="002D4CCC"/>
    <w:rsid w:val="002D56E1"/>
    <w:rsid w:val="002D5811"/>
    <w:rsid w:val="002D5A35"/>
    <w:rsid w:val="002D662B"/>
    <w:rsid w:val="002D7058"/>
    <w:rsid w:val="002E0286"/>
    <w:rsid w:val="002E0E14"/>
    <w:rsid w:val="002E1566"/>
    <w:rsid w:val="002E1945"/>
    <w:rsid w:val="002E1FD5"/>
    <w:rsid w:val="002E2300"/>
    <w:rsid w:val="002E25D9"/>
    <w:rsid w:val="002E3263"/>
    <w:rsid w:val="002E3DD1"/>
    <w:rsid w:val="002E4551"/>
    <w:rsid w:val="002E4E11"/>
    <w:rsid w:val="002E514F"/>
    <w:rsid w:val="002E529A"/>
    <w:rsid w:val="002E52F8"/>
    <w:rsid w:val="002E56FC"/>
    <w:rsid w:val="002E5D98"/>
    <w:rsid w:val="002E6CCD"/>
    <w:rsid w:val="002E6FCD"/>
    <w:rsid w:val="002E7229"/>
    <w:rsid w:val="002E7BCD"/>
    <w:rsid w:val="002F07C1"/>
    <w:rsid w:val="002F0A16"/>
    <w:rsid w:val="002F1F0B"/>
    <w:rsid w:val="002F2E26"/>
    <w:rsid w:val="002F3CC0"/>
    <w:rsid w:val="002F3E95"/>
    <w:rsid w:val="002F3F99"/>
    <w:rsid w:val="002F4020"/>
    <w:rsid w:val="002F44F6"/>
    <w:rsid w:val="002F4F0E"/>
    <w:rsid w:val="002F4FB2"/>
    <w:rsid w:val="002F587D"/>
    <w:rsid w:val="002F5C75"/>
    <w:rsid w:val="002F5C8B"/>
    <w:rsid w:val="002F61C8"/>
    <w:rsid w:val="002F62A4"/>
    <w:rsid w:val="002F6519"/>
    <w:rsid w:val="002F6A08"/>
    <w:rsid w:val="002F6D1A"/>
    <w:rsid w:val="002F77A8"/>
    <w:rsid w:val="00300F86"/>
    <w:rsid w:val="00301DDE"/>
    <w:rsid w:val="003020A6"/>
    <w:rsid w:val="003022E7"/>
    <w:rsid w:val="00304149"/>
    <w:rsid w:val="0030515C"/>
    <w:rsid w:val="0030536E"/>
    <w:rsid w:val="00305752"/>
    <w:rsid w:val="003058DE"/>
    <w:rsid w:val="00305A80"/>
    <w:rsid w:val="00305BD1"/>
    <w:rsid w:val="00305E7D"/>
    <w:rsid w:val="003064FA"/>
    <w:rsid w:val="00306A10"/>
    <w:rsid w:val="00306A15"/>
    <w:rsid w:val="003072E9"/>
    <w:rsid w:val="00307536"/>
    <w:rsid w:val="00307B02"/>
    <w:rsid w:val="00310065"/>
    <w:rsid w:val="00310137"/>
    <w:rsid w:val="003103C8"/>
    <w:rsid w:val="003112BD"/>
    <w:rsid w:val="00311F0A"/>
    <w:rsid w:val="00313083"/>
    <w:rsid w:val="00313A6B"/>
    <w:rsid w:val="00313B90"/>
    <w:rsid w:val="00314350"/>
    <w:rsid w:val="0031457F"/>
    <w:rsid w:val="00314981"/>
    <w:rsid w:val="003161A6"/>
    <w:rsid w:val="00316688"/>
    <w:rsid w:val="003167E4"/>
    <w:rsid w:val="00316BB8"/>
    <w:rsid w:val="00316BFF"/>
    <w:rsid w:val="00317079"/>
    <w:rsid w:val="0032001A"/>
    <w:rsid w:val="003202B8"/>
    <w:rsid w:val="003211F7"/>
    <w:rsid w:val="003217DB"/>
    <w:rsid w:val="00321C3C"/>
    <w:rsid w:val="00321F8C"/>
    <w:rsid w:val="003225AA"/>
    <w:rsid w:val="00322828"/>
    <w:rsid w:val="00322F95"/>
    <w:rsid w:val="003233D2"/>
    <w:rsid w:val="003236C8"/>
    <w:rsid w:val="003241C0"/>
    <w:rsid w:val="00325372"/>
    <w:rsid w:val="00325867"/>
    <w:rsid w:val="00325935"/>
    <w:rsid w:val="0032646F"/>
    <w:rsid w:val="00326615"/>
    <w:rsid w:val="00327716"/>
    <w:rsid w:val="003306B8"/>
    <w:rsid w:val="003307B7"/>
    <w:rsid w:val="00331333"/>
    <w:rsid w:val="003330AC"/>
    <w:rsid w:val="00333AC9"/>
    <w:rsid w:val="003345B1"/>
    <w:rsid w:val="00334EE0"/>
    <w:rsid w:val="00335A10"/>
    <w:rsid w:val="00336A16"/>
    <w:rsid w:val="00336B4B"/>
    <w:rsid w:val="0033731F"/>
    <w:rsid w:val="00337907"/>
    <w:rsid w:val="00337A09"/>
    <w:rsid w:val="003409F6"/>
    <w:rsid w:val="00340C37"/>
    <w:rsid w:val="0034260C"/>
    <w:rsid w:val="00342FF7"/>
    <w:rsid w:val="00343008"/>
    <w:rsid w:val="00343032"/>
    <w:rsid w:val="0034373B"/>
    <w:rsid w:val="003437A7"/>
    <w:rsid w:val="003440E9"/>
    <w:rsid w:val="00344504"/>
    <w:rsid w:val="003445E0"/>
    <w:rsid w:val="00345331"/>
    <w:rsid w:val="003454B2"/>
    <w:rsid w:val="00345839"/>
    <w:rsid w:val="00345C72"/>
    <w:rsid w:val="00345D0E"/>
    <w:rsid w:val="00345E82"/>
    <w:rsid w:val="00346176"/>
    <w:rsid w:val="003464BA"/>
    <w:rsid w:val="0034685C"/>
    <w:rsid w:val="0034729B"/>
    <w:rsid w:val="0034778C"/>
    <w:rsid w:val="00347E1B"/>
    <w:rsid w:val="0035018E"/>
    <w:rsid w:val="00350783"/>
    <w:rsid w:val="003520B4"/>
    <w:rsid w:val="0035236D"/>
    <w:rsid w:val="003529C3"/>
    <w:rsid w:val="00353C5D"/>
    <w:rsid w:val="00353D43"/>
    <w:rsid w:val="00353F74"/>
    <w:rsid w:val="00354B85"/>
    <w:rsid w:val="00355453"/>
    <w:rsid w:val="00356143"/>
    <w:rsid w:val="003569A3"/>
    <w:rsid w:val="00357813"/>
    <w:rsid w:val="003578A0"/>
    <w:rsid w:val="00357999"/>
    <w:rsid w:val="00357A6E"/>
    <w:rsid w:val="00360411"/>
    <w:rsid w:val="00360E83"/>
    <w:rsid w:val="00361141"/>
    <w:rsid w:val="00361CB2"/>
    <w:rsid w:val="00361DDE"/>
    <w:rsid w:val="0036206A"/>
    <w:rsid w:val="003624BA"/>
    <w:rsid w:val="00362699"/>
    <w:rsid w:val="00363F77"/>
    <w:rsid w:val="00364271"/>
    <w:rsid w:val="0036446E"/>
    <w:rsid w:val="00364AFE"/>
    <w:rsid w:val="00367AD4"/>
    <w:rsid w:val="00370A0D"/>
    <w:rsid w:val="003723BA"/>
    <w:rsid w:val="00373281"/>
    <w:rsid w:val="00373943"/>
    <w:rsid w:val="003739C7"/>
    <w:rsid w:val="00373CAE"/>
    <w:rsid w:val="003740DC"/>
    <w:rsid w:val="00374501"/>
    <w:rsid w:val="00377339"/>
    <w:rsid w:val="0037735C"/>
    <w:rsid w:val="0037774F"/>
    <w:rsid w:val="003777DE"/>
    <w:rsid w:val="003778F0"/>
    <w:rsid w:val="00377F7B"/>
    <w:rsid w:val="00377FB2"/>
    <w:rsid w:val="003802C0"/>
    <w:rsid w:val="00380958"/>
    <w:rsid w:val="003811ED"/>
    <w:rsid w:val="00381236"/>
    <w:rsid w:val="0038145E"/>
    <w:rsid w:val="0038165D"/>
    <w:rsid w:val="00381A7D"/>
    <w:rsid w:val="003827C7"/>
    <w:rsid w:val="0038282A"/>
    <w:rsid w:val="00382C99"/>
    <w:rsid w:val="0038419E"/>
    <w:rsid w:val="00384786"/>
    <w:rsid w:val="003849E9"/>
    <w:rsid w:val="00385DAA"/>
    <w:rsid w:val="00385E67"/>
    <w:rsid w:val="00386660"/>
    <w:rsid w:val="00387CDA"/>
    <w:rsid w:val="003911D8"/>
    <w:rsid w:val="0039187C"/>
    <w:rsid w:val="00391954"/>
    <w:rsid w:val="00392463"/>
    <w:rsid w:val="00392AD9"/>
    <w:rsid w:val="00393D1A"/>
    <w:rsid w:val="0039448B"/>
    <w:rsid w:val="0039465C"/>
    <w:rsid w:val="00394BC1"/>
    <w:rsid w:val="00395275"/>
    <w:rsid w:val="00395924"/>
    <w:rsid w:val="00396A51"/>
    <w:rsid w:val="00396CED"/>
    <w:rsid w:val="00397D78"/>
    <w:rsid w:val="003A008E"/>
    <w:rsid w:val="003A021D"/>
    <w:rsid w:val="003A05BA"/>
    <w:rsid w:val="003A1674"/>
    <w:rsid w:val="003A22DD"/>
    <w:rsid w:val="003A25DC"/>
    <w:rsid w:val="003A4464"/>
    <w:rsid w:val="003A4998"/>
    <w:rsid w:val="003A4D4C"/>
    <w:rsid w:val="003A5814"/>
    <w:rsid w:val="003A6348"/>
    <w:rsid w:val="003A6CA1"/>
    <w:rsid w:val="003A740B"/>
    <w:rsid w:val="003B08E3"/>
    <w:rsid w:val="003B12A2"/>
    <w:rsid w:val="003B1584"/>
    <w:rsid w:val="003B1BDA"/>
    <w:rsid w:val="003B205A"/>
    <w:rsid w:val="003B2940"/>
    <w:rsid w:val="003B2A66"/>
    <w:rsid w:val="003B2CE2"/>
    <w:rsid w:val="003B4230"/>
    <w:rsid w:val="003B4D16"/>
    <w:rsid w:val="003B549E"/>
    <w:rsid w:val="003B59B3"/>
    <w:rsid w:val="003B699A"/>
    <w:rsid w:val="003B6C94"/>
    <w:rsid w:val="003B6CA3"/>
    <w:rsid w:val="003B74E2"/>
    <w:rsid w:val="003C033C"/>
    <w:rsid w:val="003C04C6"/>
    <w:rsid w:val="003C1235"/>
    <w:rsid w:val="003C14AE"/>
    <w:rsid w:val="003C1BCF"/>
    <w:rsid w:val="003C1BDA"/>
    <w:rsid w:val="003C248E"/>
    <w:rsid w:val="003C2597"/>
    <w:rsid w:val="003C27DE"/>
    <w:rsid w:val="003C2807"/>
    <w:rsid w:val="003C36CC"/>
    <w:rsid w:val="003C37B4"/>
    <w:rsid w:val="003C422D"/>
    <w:rsid w:val="003C43EE"/>
    <w:rsid w:val="003C4409"/>
    <w:rsid w:val="003C47D5"/>
    <w:rsid w:val="003C524B"/>
    <w:rsid w:val="003C5903"/>
    <w:rsid w:val="003C6A83"/>
    <w:rsid w:val="003C6C2C"/>
    <w:rsid w:val="003C7B9D"/>
    <w:rsid w:val="003C7DA8"/>
    <w:rsid w:val="003D00FD"/>
    <w:rsid w:val="003D01CD"/>
    <w:rsid w:val="003D03E5"/>
    <w:rsid w:val="003D0AD7"/>
    <w:rsid w:val="003D11F8"/>
    <w:rsid w:val="003D1357"/>
    <w:rsid w:val="003D174B"/>
    <w:rsid w:val="003D1CE0"/>
    <w:rsid w:val="003D23E3"/>
    <w:rsid w:val="003D2A04"/>
    <w:rsid w:val="003D2E74"/>
    <w:rsid w:val="003D31C6"/>
    <w:rsid w:val="003D37E9"/>
    <w:rsid w:val="003D3B00"/>
    <w:rsid w:val="003D4BAE"/>
    <w:rsid w:val="003D511C"/>
    <w:rsid w:val="003D5197"/>
    <w:rsid w:val="003D6C05"/>
    <w:rsid w:val="003D7AF2"/>
    <w:rsid w:val="003D7BD2"/>
    <w:rsid w:val="003E0724"/>
    <w:rsid w:val="003E17A4"/>
    <w:rsid w:val="003E2223"/>
    <w:rsid w:val="003E2BF6"/>
    <w:rsid w:val="003E3212"/>
    <w:rsid w:val="003E3601"/>
    <w:rsid w:val="003E3F81"/>
    <w:rsid w:val="003E44A0"/>
    <w:rsid w:val="003E465F"/>
    <w:rsid w:val="003E470F"/>
    <w:rsid w:val="003E4B19"/>
    <w:rsid w:val="003E4FBB"/>
    <w:rsid w:val="003E63A9"/>
    <w:rsid w:val="003E66E7"/>
    <w:rsid w:val="003E7069"/>
    <w:rsid w:val="003E7633"/>
    <w:rsid w:val="003E78E9"/>
    <w:rsid w:val="003F02DF"/>
    <w:rsid w:val="003F03C3"/>
    <w:rsid w:val="003F07C6"/>
    <w:rsid w:val="003F1068"/>
    <w:rsid w:val="003F1784"/>
    <w:rsid w:val="003F1DA0"/>
    <w:rsid w:val="003F3392"/>
    <w:rsid w:val="003F3ED4"/>
    <w:rsid w:val="003F4352"/>
    <w:rsid w:val="003F4619"/>
    <w:rsid w:val="003F4B81"/>
    <w:rsid w:val="003F4D1E"/>
    <w:rsid w:val="003F5632"/>
    <w:rsid w:val="003F56F6"/>
    <w:rsid w:val="003F5BD6"/>
    <w:rsid w:val="003F5D14"/>
    <w:rsid w:val="003F5E73"/>
    <w:rsid w:val="003F60C7"/>
    <w:rsid w:val="003F75A1"/>
    <w:rsid w:val="003F7B58"/>
    <w:rsid w:val="00400582"/>
    <w:rsid w:val="00400A8C"/>
    <w:rsid w:val="00400AE7"/>
    <w:rsid w:val="00400DD2"/>
    <w:rsid w:val="004010F2"/>
    <w:rsid w:val="00401531"/>
    <w:rsid w:val="00402F29"/>
    <w:rsid w:val="004036CF"/>
    <w:rsid w:val="0040379D"/>
    <w:rsid w:val="00403F0E"/>
    <w:rsid w:val="00403FFC"/>
    <w:rsid w:val="00404146"/>
    <w:rsid w:val="00404400"/>
    <w:rsid w:val="0040626C"/>
    <w:rsid w:val="004073E7"/>
    <w:rsid w:val="00407838"/>
    <w:rsid w:val="00407AE3"/>
    <w:rsid w:val="004101D9"/>
    <w:rsid w:val="00410752"/>
    <w:rsid w:val="0041075B"/>
    <w:rsid w:val="00411426"/>
    <w:rsid w:val="0041152F"/>
    <w:rsid w:val="00413D30"/>
    <w:rsid w:val="004142F9"/>
    <w:rsid w:val="00414510"/>
    <w:rsid w:val="0041511E"/>
    <w:rsid w:val="004158C1"/>
    <w:rsid w:val="00415AB7"/>
    <w:rsid w:val="00416455"/>
    <w:rsid w:val="004174BC"/>
    <w:rsid w:val="0042076C"/>
    <w:rsid w:val="00420977"/>
    <w:rsid w:val="00421728"/>
    <w:rsid w:val="004218D2"/>
    <w:rsid w:val="00421E1E"/>
    <w:rsid w:val="00422C20"/>
    <w:rsid w:val="00422D9E"/>
    <w:rsid w:val="004230BA"/>
    <w:rsid w:val="00423EC8"/>
    <w:rsid w:val="0042477F"/>
    <w:rsid w:val="0042508B"/>
    <w:rsid w:val="0042615A"/>
    <w:rsid w:val="0042618B"/>
    <w:rsid w:val="0042639A"/>
    <w:rsid w:val="004263A9"/>
    <w:rsid w:val="00426784"/>
    <w:rsid w:val="00426DED"/>
    <w:rsid w:val="00426E61"/>
    <w:rsid w:val="0043085D"/>
    <w:rsid w:val="00430B2D"/>
    <w:rsid w:val="00430D7D"/>
    <w:rsid w:val="00430E3F"/>
    <w:rsid w:val="0043115C"/>
    <w:rsid w:val="0043135D"/>
    <w:rsid w:val="00431671"/>
    <w:rsid w:val="00431760"/>
    <w:rsid w:val="00431D6A"/>
    <w:rsid w:val="00431F38"/>
    <w:rsid w:val="004324B8"/>
    <w:rsid w:val="004334BC"/>
    <w:rsid w:val="004338C7"/>
    <w:rsid w:val="00434EAE"/>
    <w:rsid w:val="004356C3"/>
    <w:rsid w:val="0043591A"/>
    <w:rsid w:val="00435AC0"/>
    <w:rsid w:val="00436000"/>
    <w:rsid w:val="004367AF"/>
    <w:rsid w:val="00436C9D"/>
    <w:rsid w:val="00437DA1"/>
    <w:rsid w:val="00440B5B"/>
    <w:rsid w:val="004410A7"/>
    <w:rsid w:val="0044141F"/>
    <w:rsid w:val="00441A30"/>
    <w:rsid w:val="0044203E"/>
    <w:rsid w:val="004426AC"/>
    <w:rsid w:val="00442883"/>
    <w:rsid w:val="00443692"/>
    <w:rsid w:val="004436D8"/>
    <w:rsid w:val="00443729"/>
    <w:rsid w:val="00443BC8"/>
    <w:rsid w:val="00443E6E"/>
    <w:rsid w:val="00443F59"/>
    <w:rsid w:val="00444594"/>
    <w:rsid w:val="00445B09"/>
    <w:rsid w:val="00446046"/>
    <w:rsid w:val="00446E1D"/>
    <w:rsid w:val="00446F9C"/>
    <w:rsid w:val="00450028"/>
    <w:rsid w:val="004501FB"/>
    <w:rsid w:val="00450609"/>
    <w:rsid w:val="004507EF"/>
    <w:rsid w:val="004509D8"/>
    <w:rsid w:val="00450EF1"/>
    <w:rsid w:val="00451B74"/>
    <w:rsid w:val="00452450"/>
    <w:rsid w:val="0045294D"/>
    <w:rsid w:val="00453456"/>
    <w:rsid w:val="0045347F"/>
    <w:rsid w:val="00453855"/>
    <w:rsid w:val="0045411E"/>
    <w:rsid w:val="00455E89"/>
    <w:rsid w:val="00456816"/>
    <w:rsid w:val="004569F9"/>
    <w:rsid w:val="004604AB"/>
    <w:rsid w:val="0046198E"/>
    <w:rsid w:val="00462704"/>
    <w:rsid w:val="0046277D"/>
    <w:rsid w:val="004633E0"/>
    <w:rsid w:val="004639C4"/>
    <w:rsid w:val="004639C7"/>
    <w:rsid w:val="00463E08"/>
    <w:rsid w:val="00464228"/>
    <w:rsid w:val="00464817"/>
    <w:rsid w:val="00464DC5"/>
    <w:rsid w:val="00465DB8"/>
    <w:rsid w:val="00466643"/>
    <w:rsid w:val="0046678E"/>
    <w:rsid w:val="00466E4E"/>
    <w:rsid w:val="0046716C"/>
    <w:rsid w:val="0046734E"/>
    <w:rsid w:val="0046781D"/>
    <w:rsid w:val="00467850"/>
    <w:rsid w:val="004701CF"/>
    <w:rsid w:val="0047040D"/>
    <w:rsid w:val="00470881"/>
    <w:rsid w:val="00470C41"/>
    <w:rsid w:val="00470F15"/>
    <w:rsid w:val="0047119C"/>
    <w:rsid w:val="00471240"/>
    <w:rsid w:val="00471B46"/>
    <w:rsid w:val="00472094"/>
    <w:rsid w:val="0047439B"/>
    <w:rsid w:val="0047491B"/>
    <w:rsid w:val="0047538E"/>
    <w:rsid w:val="00475816"/>
    <w:rsid w:val="00475AE1"/>
    <w:rsid w:val="00476287"/>
    <w:rsid w:val="00477395"/>
    <w:rsid w:val="00480DDB"/>
    <w:rsid w:val="00481D07"/>
    <w:rsid w:val="00481F46"/>
    <w:rsid w:val="0048214D"/>
    <w:rsid w:val="0048313F"/>
    <w:rsid w:val="00483140"/>
    <w:rsid w:val="0048368E"/>
    <w:rsid w:val="00483A5A"/>
    <w:rsid w:val="00484AE8"/>
    <w:rsid w:val="0048521B"/>
    <w:rsid w:val="004855CA"/>
    <w:rsid w:val="004856CD"/>
    <w:rsid w:val="0048591C"/>
    <w:rsid w:val="00485C86"/>
    <w:rsid w:val="00485FAF"/>
    <w:rsid w:val="004872A1"/>
    <w:rsid w:val="00487AE7"/>
    <w:rsid w:val="004909E9"/>
    <w:rsid w:val="0049206D"/>
    <w:rsid w:val="0049207B"/>
    <w:rsid w:val="0049249C"/>
    <w:rsid w:val="0049252B"/>
    <w:rsid w:val="00492744"/>
    <w:rsid w:val="00492F1D"/>
    <w:rsid w:val="00493104"/>
    <w:rsid w:val="004941C1"/>
    <w:rsid w:val="004948CF"/>
    <w:rsid w:val="00494D02"/>
    <w:rsid w:val="00495538"/>
    <w:rsid w:val="004968BE"/>
    <w:rsid w:val="0049693B"/>
    <w:rsid w:val="004A1E42"/>
    <w:rsid w:val="004A22AB"/>
    <w:rsid w:val="004A233F"/>
    <w:rsid w:val="004A279C"/>
    <w:rsid w:val="004A27F2"/>
    <w:rsid w:val="004A289C"/>
    <w:rsid w:val="004A2B94"/>
    <w:rsid w:val="004A3C7D"/>
    <w:rsid w:val="004A3EF8"/>
    <w:rsid w:val="004A54E1"/>
    <w:rsid w:val="004A7757"/>
    <w:rsid w:val="004B00AF"/>
    <w:rsid w:val="004B00F9"/>
    <w:rsid w:val="004B124F"/>
    <w:rsid w:val="004B13A9"/>
    <w:rsid w:val="004B4232"/>
    <w:rsid w:val="004B4416"/>
    <w:rsid w:val="004B4496"/>
    <w:rsid w:val="004B4A02"/>
    <w:rsid w:val="004B4A8A"/>
    <w:rsid w:val="004B4CB5"/>
    <w:rsid w:val="004B5843"/>
    <w:rsid w:val="004B5FBA"/>
    <w:rsid w:val="004B6585"/>
    <w:rsid w:val="004B66F3"/>
    <w:rsid w:val="004B6C17"/>
    <w:rsid w:val="004B6C1B"/>
    <w:rsid w:val="004B7102"/>
    <w:rsid w:val="004B7BB1"/>
    <w:rsid w:val="004B7BB6"/>
    <w:rsid w:val="004B7D49"/>
    <w:rsid w:val="004B7EEB"/>
    <w:rsid w:val="004C04CB"/>
    <w:rsid w:val="004C176A"/>
    <w:rsid w:val="004C1994"/>
    <w:rsid w:val="004C2B7C"/>
    <w:rsid w:val="004C306A"/>
    <w:rsid w:val="004C37DC"/>
    <w:rsid w:val="004C3B5F"/>
    <w:rsid w:val="004C47A5"/>
    <w:rsid w:val="004C4C65"/>
    <w:rsid w:val="004C64B4"/>
    <w:rsid w:val="004C68D8"/>
    <w:rsid w:val="004C693B"/>
    <w:rsid w:val="004C6CCA"/>
    <w:rsid w:val="004C70F5"/>
    <w:rsid w:val="004C7634"/>
    <w:rsid w:val="004D06AA"/>
    <w:rsid w:val="004D0707"/>
    <w:rsid w:val="004D0B07"/>
    <w:rsid w:val="004D132A"/>
    <w:rsid w:val="004D18C3"/>
    <w:rsid w:val="004D243A"/>
    <w:rsid w:val="004D3E2C"/>
    <w:rsid w:val="004D4273"/>
    <w:rsid w:val="004D54AF"/>
    <w:rsid w:val="004D568A"/>
    <w:rsid w:val="004D6091"/>
    <w:rsid w:val="004D627A"/>
    <w:rsid w:val="004D73DD"/>
    <w:rsid w:val="004D7ACC"/>
    <w:rsid w:val="004E0C67"/>
    <w:rsid w:val="004E160B"/>
    <w:rsid w:val="004E1F64"/>
    <w:rsid w:val="004E3D6D"/>
    <w:rsid w:val="004E4517"/>
    <w:rsid w:val="004E4A80"/>
    <w:rsid w:val="004E5239"/>
    <w:rsid w:val="004E5C1C"/>
    <w:rsid w:val="004E6A93"/>
    <w:rsid w:val="004F0819"/>
    <w:rsid w:val="004F090B"/>
    <w:rsid w:val="004F1EA9"/>
    <w:rsid w:val="004F211C"/>
    <w:rsid w:val="004F2D53"/>
    <w:rsid w:val="004F39FE"/>
    <w:rsid w:val="004F407A"/>
    <w:rsid w:val="004F52B8"/>
    <w:rsid w:val="004F6A2B"/>
    <w:rsid w:val="004F6CE0"/>
    <w:rsid w:val="004F7225"/>
    <w:rsid w:val="005003C3"/>
    <w:rsid w:val="005009E3"/>
    <w:rsid w:val="005011AE"/>
    <w:rsid w:val="00501612"/>
    <w:rsid w:val="00502775"/>
    <w:rsid w:val="005029AE"/>
    <w:rsid w:val="00503BC5"/>
    <w:rsid w:val="005046BA"/>
    <w:rsid w:val="00505D42"/>
    <w:rsid w:val="00506014"/>
    <w:rsid w:val="0050682C"/>
    <w:rsid w:val="00507348"/>
    <w:rsid w:val="00507D24"/>
    <w:rsid w:val="00507D87"/>
    <w:rsid w:val="00510044"/>
    <w:rsid w:val="00510AE9"/>
    <w:rsid w:val="00510AFD"/>
    <w:rsid w:val="00510E9B"/>
    <w:rsid w:val="00510FF4"/>
    <w:rsid w:val="00511130"/>
    <w:rsid w:val="00511939"/>
    <w:rsid w:val="005129B8"/>
    <w:rsid w:val="00512C70"/>
    <w:rsid w:val="00512C9B"/>
    <w:rsid w:val="00513BA3"/>
    <w:rsid w:val="0051622B"/>
    <w:rsid w:val="00517D4B"/>
    <w:rsid w:val="005201F8"/>
    <w:rsid w:val="00520AD8"/>
    <w:rsid w:val="00521024"/>
    <w:rsid w:val="00521339"/>
    <w:rsid w:val="005214BB"/>
    <w:rsid w:val="00521864"/>
    <w:rsid w:val="0052227C"/>
    <w:rsid w:val="005225C1"/>
    <w:rsid w:val="00522A42"/>
    <w:rsid w:val="00522CF2"/>
    <w:rsid w:val="0052465D"/>
    <w:rsid w:val="005252C0"/>
    <w:rsid w:val="00525570"/>
    <w:rsid w:val="005267D3"/>
    <w:rsid w:val="00527030"/>
    <w:rsid w:val="00527175"/>
    <w:rsid w:val="00527591"/>
    <w:rsid w:val="00527B56"/>
    <w:rsid w:val="00527D3C"/>
    <w:rsid w:val="00530510"/>
    <w:rsid w:val="00531116"/>
    <w:rsid w:val="005312C4"/>
    <w:rsid w:val="00531DEC"/>
    <w:rsid w:val="00532540"/>
    <w:rsid w:val="0053285C"/>
    <w:rsid w:val="00532E93"/>
    <w:rsid w:val="00533161"/>
    <w:rsid w:val="0053377F"/>
    <w:rsid w:val="005337C0"/>
    <w:rsid w:val="00533A30"/>
    <w:rsid w:val="005346B5"/>
    <w:rsid w:val="00534700"/>
    <w:rsid w:val="005347D5"/>
    <w:rsid w:val="00535DF6"/>
    <w:rsid w:val="00536857"/>
    <w:rsid w:val="00536FFD"/>
    <w:rsid w:val="00540537"/>
    <w:rsid w:val="005407CE"/>
    <w:rsid w:val="00540C79"/>
    <w:rsid w:val="00541690"/>
    <w:rsid w:val="005421EA"/>
    <w:rsid w:val="00543151"/>
    <w:rsid w:val="0054334F"/>
    <w:rsid w:val="00543388"/>
    <w:rsid w:val="005433FD"/>
    <w:rsid w:val="00543C46"/>
    <w:rsid w:val="0054468A"/>
    <w:rsid w:val="00544A66"/>
    <w:rsid w:val="00544E26"/>
    <w:rsid w:val="005451D6"/>
    <w:rsid w:val="005457DB"/>
    <w:rsid w:val="005460A9"/>
    <w:rsid w:val="005460CE"/>
    <w:rsid w:val="005467A3"/>
    <w:rsid w:val="005469F7"/>
    <w:rsid w:val="005474A4"/>
    <w:rsid w:val="005516D3"/>
    <w:rsid w:val="00551ED8"/>
    <w:rsid w:val="005535DC"/>
    <w:rsid w:val="00553F77"/>
    <w:rsid w:val="00553F7D"/>
    <w:rsid w:val="00554C78"/>
    <w:rsid w:val="00555F25"/>
    <w:rsid w:val="0055684C"/>
    <w:rsid w:val="005574E8"/>
    <w:rsid w:val="00560B0D"/>
    <w:rsid w:val="00560C43"/>
    <w:rsid w:val="00560C7D"/>
    <w:rsid w:val="005614FA"/>
    <w:rsid w:val="00562A14"/>
    <w:rsid w:val="00562A44"/>
    <w:rsid w:val="005638DF"/>
    <w:rsid w:val="005639CE"/>
    <w:rsid w:val="00563C79"/>
    <w:rsid w:val="00563DF3"/>
    <w:rsid w:val="005646FE"/>
    <w:rsid w:val="005658D8"/>
    <w:rsid w:val="005658FC"/>
    <w:rsid w:val="005674EC"/>
    <w:rsid w:val="005708B9"/>
    <w:rsid w:val="00570B70"/>
    <w:rsid w:val="00570FF0"/>
    <w:rsid w:val="0057110F"/>
    <w:rsid w:val="00571E32"/>
    <w:rsid w:val="005723AE"/>
    <w:rsid w:val="00572B8C"/>
    <w:rsid w:val="0057319A"/>
    <w:rsid w:val="00573BC1"/>
    <w:rsid w:val="005740B8"/>
    <w:rsid w:val="005740FF"/>
    <w:rsid w:val="00574598"/>
    <w:rsid w:val="005753C1"/>
    <w:rsid w:val="00575768"/>
    <w:rsid w:val="005758CF"/>
    <w:rsid w:val="00576205"/>
    <w:rsid w:val="00577382"/>
    <w:rsid w:val="00577C56"/>
    <w:rsid w:val="00577FCF"/>
    <w:rsid w:val="00580396"/>
    <w:rsid w:val="00580AAA"/>
    <w:rsid w:val="0058116A"/>
    <w:rsid w:val="0058150A"/>
    <w:rsid w:val="00582046"/>
    <w:rsid w:val="005822E2"/>
    <w:rsid w:val="00583160"/>
    <w:rsid w:val="00583A75"/>
    <w:rsid w:val="0058400B"/>
    <w:rsid w:val="00584B76"/>
    <w:rsid w:val="005865E8"/>
    <w:rsid w:val="00586B40"/>
    <w:rsid w:val="0059017A"/>
    <w:rsid w:val="00591078"/>
    <w:rsid w:val="005910D5"/>
    <w:rsid w:val="0059123E"/>
    <w:rsid w:val="00592A7A"/>
    <w:rsid w:val="0059365D"/>
    <w:rsid w:val="00594051"/>
    <w:rsid w:val="005941C9"/>
    <w:rsid w:val="00594310"/>
    <w:rsid w:val="00594755"/>
    <w:rsid w:val="00594991"/>
    <w:rsid w:val="005956C5"/>
    <w:rsid w:val="00595BA6"/>
    <w:rsid w:val="005961F0"/>
    <w:rsid w:val="005962F4"/>
    <w:rsid w:val="00597517"/>
    <w:rsid w:val="005976BD"/>
    <w:rsid w:val="005A016F"/>
    <w:rsid w:val="005A08BB"/>
    <w:rsid w:val="005A0B47"/>
    <w:rsid w:val="005A1D10"/>
    <w:rsid w:val="005A1E82"/>
    <w:rsid w:val="005A2D73"/>
    <w:rsid w:val="005A359A"/>
    <w:rsid w:val="005A48A4"/>
    <w:rsid w:val="005A49FD"/>
    <w:rsid w:val="005A4E38"/>
    <w:rsid w:val="005A5E38"/>
    <w:rsid w:val="005A6015"/>
    <w:rsid w:val="005A780F"/>
    <w:rsid w:val="005B054C"/>
    <w:rsid w:val="005B06F4"/>
    <w:rsid w:val="005B08A7"/>
    <w:rsid w:val="005B0AB4"/>
    <w:rsid w:val="005B1712"/>
    <w:rsid w:val="005B1B72"/>
    <w:rsid w:val="005B3B14"/>
    <w:rsid w:val="005B3B72"/>
    <w:rsid w:val="005B4085"/>
    <w:rsid w:val="005B5608"/>
    <w:rsid w:val="005B621F"/>
    <w:rsid w:val="005B6379"/>
    <w:rsid w:val="005B6C09"/>
    <w:rsid w:val="005B7C60"/>
    <w:rsid w:val="005C0DFE"/>
    <w:rsid w:val="005C0E8E"/>
    <w:rsid w:val="005C16E5"/>
    <w:rsid w:val="005C1AAF"/>
    <w:rsid w:val="005C2631"/>
    <w:rsid w:val="005C383F"/>
    <w:rsid w:val="005C46D4"/>
    <w:rsid w:val="005C4CF0"/>
    <w:rsid w:val="005C68DB"/>
    <w:rsid w:val="005C79B9"/>
    <w:rsid w:val="005D05F8"/>
    <w:rsid w:val="005D0840"/>
    <w:rsid w:val="005D0871"/>
    <w:rsid w:val="005D2ABD"/>
    <w:rsid w:val="005D35DF"/>
    <w:rsid w:val="005D3BCB"/>
    <w:rsid w:val="005D3EAD"/>
    <w:rsid w:val="005D400B"/>
    <w:rsid w:val="005D528D"/>
    <w:rsid w:val="005D7DF8"/>
    <w:rsid w:val="005E1743"/>
    <w:rsid w:val="005E25EB"/>
    <w:rsid w:val="005E2680"/>
    <w:rsid w:val="005E297A"/>
    <w:rsid w:val="005E43E9"/>
    <w:rsid w:val="005E67B9"/>
    <w:rsid w:val="005E72B7"/>
    <w:rsid w:val="005E7F78"/>
    <w:rsid w:val="005F0798"/>
    <w:rsid w:val="005F08E1"/>
    <w:rsid w:val="005F0A67"/>
    <w:rsid w:val="005F0A6F"/>
    <w:rsid w:val="005F0DAD"/>
    <w:rsid w:val="005F1C26"/>
    <w:rsid w:val="005F20AA"/>
    <w:rsid w:val="005F33B2"/>
    <w:rsid w:val="005F3971"/>
    <w:rsid w:val="005F3C30"/>
    <w:rsid w:val="005F43F1"/>
    <w:rsid w:val="005F4419"/>
    <w:rsid w:val="005F5E9E"/>
    <w:rsid w:val="005F5EE3"/>
    <w:rsid w:val="005F60BE"/>
    <w:rsid w:val="005F6408"/>
    <w:rsid w:val="005F682B"/>
    <w:rsid w:val="005F6F6D"/>
    <w:rsid w:val="006004C5"/>
    <w:rsid w:val="00600679"/>
    <w:rsid w:val="0060219C"/>
    <w:rsid w:val="00602A9A"/>
    <w:rsid w:val="006042A0"/>
    <w:rsid w:val="006042B6"/>
    <w:rsid w:val="006043E5"/>
    <w:rsid w:val="00604DD8"/>
    <w:rsid w:val="00606863"/>
    <w:rsid w:val="0060726F"/>
    <w:rsid w:val="00610125"/>
    <w:rsid w:val="006111C1"/>
    <w:rsid w:val="006122A5"/>
    <w:rsid w:val="00612D15"/>
    <w:rsid w:val="00614515"/>
    <w:rsid w:val="00614C6E"/>
    <w:rsid w:val="0061506B"/>
    <w:rsid w:val="006159E4"/>
    <w:rsid w:val="00616995"/>
    <w:rsid w:val="00617483"/>
    <w:rsid w:val="006176B7"/>
    <w:rsid w:val="00620996"/>
    <w:rsid w:val="00621C75"/>
    <w:rsid w:val="0062230B"/>
    <w:rsid w:val="00622472"/>
    <w:rsid w:val="006224D5"/>
    <w:rsid w:val="00623268"/>
    <w:rsid w:val="00624532"/>
    <w:rsid w:val="006255E2"/>
    <w:rsid w:val="006260EF"/>
    <w:rsid w:val="006266AE"/>
    <w:rsid w:val="00630F9B"/>
    <w:rsid w:val="006317B5"/>
    <w:rsid w:val="0063266A"/>
    <w:rsid w:val="00632684"/>
    <w:rsid w:val="0063401E"/>
    <w:rsid w:val="00634F06"/>
    <w:rsid w:val="006355DA"/>
    <w:rsid w:val="00635B46"/>
    <w:rsid w:val="00635F64"/>
    <w:rsid w:val="00636863"/>
    <w:rsid w:val="006373DC"/>
    <w:rsid w:val="006407D0"/>
    <w:rsid w:val="00640A9C"/>
    <w:rsid w:val="00640EBF"/>
    <w:rsid w:val="006425B2"/>
    <w:rsid w:val="00643E5A"/>
    <w:rsid w:val="006443CB"/>
    <w:rsid w:val="006463A6"/>
    <w:rsid w:val="006465B8"/>
    <w:rsid w:val="00646814"/>
    <w:rsid w:val="0065016B"/>
    <w:rsid w:val="006510DE"/>
    <w:rsid w:val="00651584"/>
    <w:rsid w:val="00651796"/>
    <w:rsid w:val="00651FE0"/>
    <w:rsid w:val="00652731"/>
    <w:rsid w:val="00652C7D"/>
    <w:rsid w:val="0065303D"/>
    <w:rsid w:val="00653046"/>
    <w:rsid w:val="00654253"/>
    <w:rsid w:val="00654F66"/>
    <w:rsid w:val="006559EB"/>
    <w:rsid w:val="00655FA0"/>
    <w:rsid w:val="00656438"/>
    <w:rsid w:val="006564CF"/>
    <w:rsid w:val="0065664E"/>
    <w:rsid w:val="00657E16"/>
    <w:rsid w:val="00660344"/>
    <w:rsid w:val="00660DFF"/>
    <w:rsid w:val="006618DA"/>
    <w:rsid w:val="006623C3"/>
    <w:rsid w:val="00662B60"/>
    <w:rsid w:val="00662D35"/>
    <w:rsid w:val="00663283"/>
    <w:rsid w:val="00663590"/>
    <w:rsid w:val="006635AD"/>
    <w:rsid w:val="00663DA0"/>
    <w:rsid w:val="00663E33"/>
    <w:rsid w:val="006643A5"/>
    <w:rsid w:val="006643B3"/>
    <w:rsid w:val="00664670"/>
    <w:rsid w:val="00664C09"/>
    <w:rsid w:val="00664F87"/>
    <w:rsid w:val="00665F63"/>
    <w:rsid w:val="00667444"/>
    <w:rsid w:val="0066747F"/>
    <w:rsid w:val="0066786C"/>
    <w:rsid w:val="00670B07"/>
    <w:rsid w:val="0067192D"/>
    <w:rsid w:val="00671B6E"/>
    <w:rsid w:val="00671E95"/>
    <w:rsid w:val="00672A0B"/>
    <w:rsid w:val="00672C31"/>
    <w:rsid w:val="00673108"/>
    <w:rsid w:val="00673471"/>
    <w:rsid w:val="0067425B"/>
    <w:rsid w:val="00674719"/>
    <w:rsid w:val="00674CBA"/>
    <w:rsid w:val="00674E81"/>
    <w:rsid w:val="00674EED"/>
    <w:rsid w:val="006750DB"/>
    <w:rsid w:val="00675381"/>
    <w:rsid w:val="00675866"/>
    <w:rsid w:val="00676391"/>
    <w:rsid w:val="00677055"/>
    <w:rsid w:val="006779E0"/>
    <w:rsid w:val="006802BA"/>
    <w:rsid w:val="00680BE4"/>
    <w:rsid w:val="00681420"/>
    <w:rsid w:val="00681BA5"/>
    <w:rsid w:val="0068207D"/>
    <w:rsid w:val="006822B6"/>
    <w:rsid w:val="00683E9C"/>
    <w:rsid w:val="0068437C"/>
    <w:rsid w:val="006843EE"/>
    <w:rsid w:val="00684B6B"/>
    <w:rsid w:val="00684C3E"/>
    <w:rsid w:val="00685989"/>
    <w:rsid w:val="00685D0D"/>
    <w:rsid w:val="0068648B"/>
    <w:rsid w:val="00686536"/>
    <w:rsid w:val="00686F11"/>
    <w:rsid w:val="006872FF"/>
    <w:rsid w:val="00687555"/>
    <w:rsid w:val="006909D7"/>
    <w:rsid w:val="00690BD2"/>
    <w:rsid w:val="00691FFF"/>
    <w:rsid w:val="00692ED1"/>
    <w:rsid w:val="006938B4"/>
    <w:rsid w:val="0069426A"/>
    <w:rsid w:val="006948A6"/>
    <w:rsid w:val="00694D63"/>
    <w:rsid w:val="006962CF"/>
    <w:rsid w:val="0069640F"/>
    <w:rsid w:val="00696914"/>
    <w:rsid w:val="00696C6C"/>
    <w:rsid w:val="00697C49"/>
    <w:rsid w:val="006A0E2B"/>
    <w:rsid w:val="006A1008"/>
    <w:rsid w:val="006A184C"/>
    <w:rsid w:val="006A293F"/>
    <w:rsid w:val="006A30BA"/>
    <w:rsid w:val="006A4606"/>
    <w:rsid w:val="006A471E"/>
    <w:rsid w:val="006A4D55"/>
    <w:rsid w:val="006A5C88"/>
    <w:rsid w:val="006A5E50"/>
    <w:rsid w:val="006A636F"/>
    <w:rsid w:val="006A7545"/>
    <w:rsid w:val="006A7BC8"/>
    <w:rsid w:val="006A7D12"/>
    <w:rsid w:val="006B027D"/>
    <w:rsid w:val="006B0A7F"/>
    <w:rsid w:val="006B0C3C"/>
    <w:rsid w:val="006B1CE9"/>
    <w:rsid w:val="006B2C1E"/>
    <w:rsid w:val="006B3626"/>
    <w:rsid w:val="006B3755"/>
    <w:rsid w:val="006B3950"/>
    <w:rsid w:val="006B39A7"/>
    <w:rsid w:val="006B5764"/>
    <w:rsid w:val="006B5B30"/>
    <w:rsid w:val="006B6B08"/>
    <w:rsid w:val="006B79A1"/>
    <w:rsid w:val="006C025C"/>
    <w:rsid w:val="006C10C2"/>
    <w:rsid w:val="006C11E8"/>
    <w:rsid w:val="006C159E"/>
    <w:rsid w:val="006C1758"/>
    <w:rsid w:val="006C1D28"/>
    <w:rsid w:val="006C228B"/>
    <w:rsid w:val="006C27F8"/>
    <w:rsid w:val="006C2EB3"/>
    <w:rsid w:val="006C519D"/>
    <w:rsid w:val="006C59BA"/>
    <w:rsid w:val="006C5AC2"/>
    <w:rsid w:val="006C5B3B"/>
    <w:rsid w:val="006C601D"/>
    <w:rsid w:val="006C6197"/>
    <w:rsid w:val="006C6C6A"/>
    <w:rsid w:val="006C72AE"/>
    <w:rsid w:val="006C7353"/>
    <w:rsid w:val="006C7673"/>
    <w:rsid w:val="006C7873"/>
    <w:rsid w:val="006C7EE7"/>
    <w:rsid w:val="006D0A02"/>
    <w:rsid w:val="006D1989"/>
    <w:rsid w:val="006D2131"/>
    <w:rsid w:val="006D3C5C"/>
    <w:rsid w:val="006D3D5F"/>
    <w:rsid w:val="006D3EB4"/>
    <w:rsid w:val="006D4DEA"/>
    <w:rsid w:val="006D6209"/>
    <w:rsid w:val="006D6497"/>
    <w:rsid w:val="006D6B60"/>
    <w:rsid w:val="006D740F"/>
    <w:rsid w:val="006D7688"/>
    <w:rsid w:val="006D7814"/>
    <w:rsid w:val="006E054A"/>
    <w:rsid w:val="006E07FD"/>
    <w:rsid w:val="006E0E41"/>
    <w:rsid w:val="006E0F98"/>
    <w:rsid w:val="006E2B0C"/>
    <w:rsid w:val="006E3D65"/>
    <w:rsid w:val="006E4251"/>
    <w:rsid w:val="006E4A0B"/>
    <w:rsid w:val="006E57C1"/>
    <w:rsid w:val="006E624D"/>
    <w:rsid w:val="006E7B9B"/>
    <w:rsid w:val="006E7E35"/>
    <w:rsid w:val="006E7EDD"/>
    <w:rsid w:val="006F07BC"/>
    <w:rsid w:val="006F0933"/>
    <w:rsid w:val="006F0DB4"/>
    <w:rsid w:val="006F1943"/>
    <w:rsid w:val="006F1DA8"/>
    <w:rsid w:val="006F2383"/>
    <w:rsid w:val="006F398A"/>
    <w:rsid w:val="006F3D80"/>
    <w:rsid w:val="006F43C5"/>
    <w:rsid w:val="006F6935"/>
    <w:rsid w:val="006F6B4F"/>
    <w:rsid w:val="00701350"/>
    <w:rsid w:val="0070196F"/>
    <w:rsid w:val="00701E0D"/>
    <w:rsid w:val="007028F0"/>
    <w:rsid w:val="00702CB0"/>
    <w:rsid w:val="00703339"/>
    <w:rsid w:val="00704774"/>
    <w:rsid w:val="00704C36"/>
    <w:rsid w:val="00704E84"/>
    <w:rsid w:val="0070510E"/>
    <w:rsid w:val="0070555B"/>
    <w:rsid w:val="00705C1D"/>
    <w:rsid w:val="00706092"/>
    <w:rsid w:val="00706181"/>
    <w:rsid w:val="00706524"/>
    <w:rsid w:val="00706CED"/>
    <w:rsid w:val="007070F3"/>
    <w:rsid w:val="007073A5"/>
    <w:rsid w:val="00707A4E"/>
    <w:rsid w:val="0071025D"/>
    <w:rsid w:val="0071077C"/>
    <w:rsid w:val="0071089E"/>
    <w:rsid w:val="00710CB1"/>
    <w:rsid w:val="007117CD"/>
    <w:rsid w:val="0071184E"/>
    <w:rsid w:val="00711C60"/>
    <w:rsid w:val="00712B48"/>
    <w:rsid w:val="00714995"/>
    <w:rsid w:val="00714C60"/>
    <w:rsid w:val="00715F39"/>
    <w:rsid w:val="0071672F"/>
    <w:rsid w:val="00716787"/>
    <w:rsid w:val="00716EAC"/>
    <w:rsid w:val="00717389"/>
    <w:rsid w:val="0071767A"/>
    <w:rsid w:val="00721507"/>
    <w:rsid w:val="00721E1A"/>
    <w:rsid w:val="007226C1"/>
    <w:rsid w:val="00722AB2"/>
    <w:rsid w:val="00722F94"/>
    <w:rsid w:val="00722F9E"/>
    <w:rsid w:val="00723035"/>
    <w:rsid w:val="0072347B"/>
    <w:rsid w:val="0072376D"/>
    <w:rsid w:val="00723DFE"/>
    <w:rsid w:val="00723F81"/>
    <w:rsid w:val="007243EF"/>
    <w:rsid w:val="0072466B"/>
    <w:rsid w:val="00724EE0"/>
    <w:rsid w:val="0072502E"/>
    <w:rsid w:val="00726ABF"/>
    <w:rsid w:val="00726D38"/>
    <w:rsid w:val="00727138"/>
    <w:rsid w:val="00727481"/>
    <w:rsid w:val="007300B7"/>
    <w:rsid w:val="00730FF1"/>
    <w:rsid w:val="00731CAE"/>
    <w:rsid w:val="00732255"/>
    <w:rsid w:val="00732AC3"/>
    <w:rsid w:val="00732F7D"/>
    <w:rsid w:val="007334FA"/>
    <w:rsid w:val="007337B6"/>
    <w:rsid w:val="00733C93"/>
    <w:rsid w:val="00733DEF"/>
    <w:rsid w:val="0073487A"/>
    <w:rsid w:val="00734B2B"/>
    <w:rsid w:val="00734D16"/>
    <w:rsid w:val="00736017"/>
    <w:rsid w:val="00736721"/>
    <w:rsid w:val="00736E9D"/>
    <w:rsid w:val="0073796E"/>
    <w:rsid w:val="00737A90"/>
    <w:rsid w:val="00740BEB"/>
    <w:rsid w:val="00740BFD"/>
    <w:rsid w:val="00741ACE"/>
    <w:rsid w:val="00742247"/>
    <w:rsid w:val="00742B0D"/>
    <w:rsid w:val="00742E82"/>
    <w:rsid w:val="00743761"/>
    <w:rsid w:val="007440F5"/>
    <w:rsid w:val="00744929"/>
    <w:rsid w:val="00745285"/>
    <w:rsid w:val="00745A83"/>
    <w:rsid w:val="00745E5F"/>
    <w:rsid w:val="00747119"/>
    <w:rsid w:val="00747F5E"/>
    <w:rsid w:val="00750392"/>
    <w:rsid w:val="00751127"/>
    <w:rsid w:val="007526F2"/>
    <w:rsid w:val="00752759"/>
    <w:rsid w:val="00753E90"/>
    <w:rsid w:val="00753F34"/>
    <w:rsid w:val="00754404"/>
    <w:rsid w:val="00754BFC"/>
    <w:rsid w:val="00755734"/>
    <w:rsid w:val="00756209"/>
    <w:rsid w:val="00756D92"/>
    <w:rsid w:val="00757EB3"/>
    <w:rsid w:val="00760560"/>
    <w:rsid w:val="00761510"/>
    <w:rsid w:val="00761A80"/>
    <w:rsid w:val="0076214D"/>
    <w:rsid w:val="0076328D"/>
    <w:rsid w:val="0076507A"/>
    <w:rsid w:val="007653DE"/>
    <w:rsid w:val="007656BE"/>
    <w:rsid w:val="00765804"/>
    <w:rsid w:val="00767143"/>
    <w:rsid w:val="00770189"/>
    <w:rsid w:val="007707B5"/>
    <w:rsid w:val="007711F3"/>
    <w:rsid w:val="0077214D"/>
    <w:rsid w:val="00773197"/>
    <w:rsid w:val="00773565"/>
    <w:rsid w:val="007751E1"/>
    <w:rsid w:val="0077551A"/>
    <w:rsid w:val="007755C7"/>
    <w:rsid w:val="00775E75"/>
    <w:rsid w:val="00776880"/>
    <w:rsid w:val="00776A46"/>
    <w:rsid w:val="00781985"/>
    <w:rsid w:val="00781D73"/>
    <w:rsid w:val="00781F1A"/>
    <w:rsid w:val="00783D52"/>
    <w:rsid w:val="00783FAE"/>
    <w:rsid w:val="0078447E"/>
    <w:rsid w:val="007847E3"/>
    <w:rsid w:val="0078545D"/>
    <w:rsid w:val="0078631D"/>
    <w:rsid w:val="007868A0"/>
    <w:rsid w:val="00786ACF"/>
    <w:rsid w:val="00786D9C"/>
    <w:rsid w:val="00792107"/>
    <w:rsid w:val="00792404"/>
    <w:rsid w:val="0079241D"/>
    <w:rsid w:val="00792873"/>
    <w:rsid w:val="00792CB9"/>
    <w:rsid w:val="007931C1"/>
    <w:rsid w:val="00793795"/>
    <w:rsid w:val="0079424D"/>
    <w:rsid w:val="0079625F"/>
    <w:rsid w:val="00796D06"/>
    <w:rsid w:val="007970F0"/>
    <w:rsid w:val="00797189"/>
    <w:rsid w:val="00797A1B"/>
    <w:rsid w:val="007A073D"/>
    <w:rsid w:val="007A1782"/>
    <w:rsid w:val="007A205B"/>
    <w:rsid w:val="007A278B"/>
    <w:rsid w:val="007A2BDE"/>
    <w:rsid w:val="007A3A11"/>
    <w:rsid w:val="007A3D8B"/>
    <w:rsid w:val="007A5234"/>
    <w:rsid w:val="007A735D"/>
    <w:rsid w:val="007A744E"/>
    <w:rsid w:val="007B0027"/>
    <w:rsid w:val="007B0707"/>
    <w:rsid w:val="007B0AC9"/>
    <w:rsid w:val="007B0DA6"/>
    <w:rsid w:val="007B1568"/>
    <w:rsid w:val="007B15F0"/>
    <w:rsid w:val="007B1893"/>
    <w:rsid w:val="007B30C5"/>
    <w:rsid w:val="007B32CD"/>
    <w:rsid w:val="007B36FD"/>
    <w:rsid w:val="007B3923"/>
    <w:rsid w:val="007B3C24"/>
    <w:rsid w:val="007B4DBD"/>
    <w:rsid w:val="007B4F01"/>
    <w:rsid w:val="007B4FF9"/>
    <w:rsid w:val="007B5851"/>
    <w:rsid w:val="007B6E41"/>
    <w:rsid w:val="007B795A"/>
    <w:rsid w:val="007C0447"/>
    <w:rsid w:val="007C1046"/>
    <w:rsid w:val="007C1D38"/>
    <w:rsid w:val="007C2B8C"/>
    <w:rsid w:val="007C541C"/>
    <w:rsid w:val="007C5BF8"/>
    <w:rsid w:val="007C62F6"/>
    <w:rsid w:val="007C7667"/>
    <w:rsid w:val="007D0E17"/>
    <w:rsid w:val="007D1CBA"/>
    <w:rsid w:val="007D2961"/>
    <w:rsid w:val="007D2F81"/>
    <w:rsid w:val="007D49F6"/>
    <w:rsid w:val="007D4CE0"/>
    <w:rsid w:val="007D5176"/>
    <w:rsid w:val="007D54A9"/>
    <w:rsid w:val="007D59F4"/>
    <w:rsid w:val="007D618F"/>
    <w:rsid w:val="007D61CF"/>
    <w:rsid w:val="007D630C"/>
    <w:rsid w:val="007D6B8E"/>
    <w:rsid w:val="007D71D3"/>
    <w:rsid w:val="007D7388"/>
    <w:rsid w:val="007D7FE8"/>
    <w:rsid w:val="007E033A"/>
    <w:rsid w:val="007E0510"/>
    <w:rsid w:val="007E06D7"/>
    <w:rsid w:val="007E0DE3"/>
    <w:rsid w:val="007E113D"/>
    <w:rsid w:val="007E2D19"/>
    <w:rsid w:val="007E346E"/>
    <w:rsid w:val="007E5014"/>
    <w:rsid w:val="007E5049"/>
    <w:rsid w:val="007E5AF6"/>
    <w:rsid w:val="007E5BEF"/>
    <w:rsid w:val="007E6036"/>
    <w:rsid w:val="007E7083"/>
    <w:rsid w:val="007E732F"/>
    <w:rsid w:val="007E7790"/>
    <w:rsid w:val="007E7C1E"/>
    <w:rsid w:val="007F09E0"/>
    <w:rsid w:val="007F0F37"/>
    <w:rsid w:val="007F162C"/>
    <w:rsid w:val="007F1BB9"/>
    <w:rsid w:val="007F1D36"/>
    <w:rsid w:val="007F3BD8"/>
    <w:rsid w:val="007F3CA1"/>
    <w:rsid w:val="007F4A89"/>
    <w:rsid w:val="007F567C"/>
    <w:rsid w:val="007F5919"/>
    <w:rsid w:val="007F5E51"/>
    <w:rsid w:val="007F6857"/>
    <w:rsid w:val="007F7B78"/>
    <w:rsid w:val="007F7C90"/>
    <w:rsid w:val="00800FD0"/>
    <w:rsid w:val="00801501"/>
    <w:rsid w:val="00801544"/>
    <w:rsid w:val="008015B9"/>
    <w:rsid w:val="008017BC"/>
    <w:rsid w:val="00802251"/>
    <w:rsid w:val="00802F8D"/>
    <w:rsid w:val="008040CD"/>
    <w:rsid w:val="008046AA"/>
    <w:rsid w:val="0080571A"/>
    <w:rsid w:val="00806559"/>
    <w:rsid w:val="00810546"/>
    <w:rsid w:val="0081055A"/>
    <w:rsid w:val="00810733"/>
    <w:rsid w:val="008109C6"/>
    <w:rsid w:val="00810E20"/>
    <w:rsid w:val="00811896"/>
    <w:rsid w:val="00812617"/>
    <w:rsid w:val="00812F84"/>
    <w:rsid w:val="00813331"/>
    <w:rsid w:val="008135AF"/>
    <w:rsid w:val="00815234"/>
    <w:rsid w:val="00816150"/>
    <w:rsid w:val="008165CE"/>
    <w:rsid w:val="0081727C"/>
    <w:rsid w:val="00820154"/>
    <w:rsid w:val="0082115F"/>
    <w:rsid w:val="00821789"/>
    <w:rsid w:val="0082195B"/>
    <w:rsid w:val="00821C36"/>
    <w:rsid w:val="0082324A"/>
    <w:rsid w:val="00823CBD"/>
    <w:rsid w:val="0082482F"/>
    <w:rsid w:val="00824A9E"/>
    <w:rsid w:val="00825595"/>
    <w:rsid w:val="0082582C"/>
    <w:rsid w:val="00825DA2"/>
    <w:rsid w:val="008263BD"/>
    <w:rsid w:val="008271D1"/>
    <w:rsid w:val="00827331"/>
    <w:rsid w:val="00827FA3"/>
    <w:rsid w:val="00832322"/>
    <w:rsid w:val="0083299F"/>
    <w:rsid w:val="00833A00"/>
    <w:rsid w:val="00834867"/>
    <w:rsid w:val="00834903"/>
    <w:rsid w:val="0083525E"/>
    <w:rsid w:val="00836601"/>
    <w:rsid w:val="008407C8"/>
    <w:rsid w:val="008414C6"/>
    <w:rsid w:val="00842043"/>
    <w:rsid w:val="008422B4"/>
    <w:rsid w:val="00842561"/>
    <w:rsid w:val="00842727"/>
    <w:rsid w:val="008438DD"/>
    <w:rsid w:val="0084467C"/>
    <w:rsid w:val="00844C15"/>
    <w:rsid w:val="008450EC"/>
    <w:rsid w:val="00845ADE"/>
    <w:rsid w:val="008467F7"/>
    <w:rsid w:val="00847EE0"/>
    <w:rsid w:val="00850F21"/>
    <w:rsid w:val="00850FBE"/>
    <w:rsid w:val="008514A2"/>
    <w:rsid w:val="008521C5"/>
    <w:rsid w:val="00852D13"/>
    <w:rsid w:val="0085467A"/>
    <w:rsid w:val="0085495E"/>
    <w:rsid w:val="00854AC2"/>
    <w:rsid w:val="00855686"/>
    <w:rsid w:val="00855956"/>
    <w:rsid w:val="00855CF3"/>
    <w:rsid w:val="00856105"/>
    <w:rsid w:val="00856359"/>
    <w:rsid w:val="00856EBF"/>
    <w:rsid w:val="00856EFF"/>
    <w:rsid w:val="008573B4"/>
    <w:rsid w:val="00857DDE"/>
    <w:rsid w:val="00860E70"/>
    <w:rsid w:val="00861134"/>
    <w:rsid w:val="00861508"/>
    <w:rsid w:val="008615AF"/>
    <w:rsid w:val="00861AB8"/>
    <w:rsid w:val="0086206D"/>
    <w:rsid w:val="0086330E"/>
    <w:rsid w:val="00863DB3"/>
    <w:rsid w:val="008645C7"/>
    <w:rsid w:val="00864A9B"/>
    <w:rsid w:val="00865297"/>
    <w:rsid w:val="008656EB"/>
    <w:rsid w:val="00866139"/>
    <w:rsid w:val="00866D43"/>
    <w:rsid w:val="00867199"/>
    <w:rsid w:val="008679F3"/>
    <w:rsid w:val="00867D9F"/>
    <w:rsid w:val="00871214"/>
    <w:rsid w:val="00871EB9"/>
    <w:rsid w:val="008731F5"/>
    <w:rsid w:val="00873D20"/>
    <w:rsid w:val="0087466B"/>
    <w:rsid w:val="00874E80"/>
    <w:rsid w:val="00874E92"/>
    <w:rsid w:val="00875799"/>
    <w:rsid w:val="00875B63"/>
    <w:rsid w:val="00875F5F"/>
    <w:rsid w:val="008765A1"/>
    <w:rsid w:val="0087704D"/>
    <w:rsid w:val="008772CF"/>
    <w:rsid w:val="008774D6"/>
    <w:rsid w:val="0087768E"/>
    <w:rsid w:val="00877939"/>
    <w:rsid w:val="00880014"/>
    <w:rsid w:val="00883331"/>
    <w:rsid w:val="00883827"/>
    <w:rsid w:val="00883F4E"/>
    <w:rsid w:val="008842E9"/>
    <w:rsid w:val="00884818"/>
    <w:rsid w:val="00885C33"/>
    <w:rsid w:val="00887D10"/>
    <w:rsid w:val="00890601"/>
    <w:rsid w:val="0089078D"/>
    <w:rsid w:val="0089220E"/>
    <w:rsid w:val="008926F8"/>
    <w:rsid w:val="00892756"/>
    <w:rsid w:val="00892FB2"/>
    <w:rsid w:val="00893575"/>
    <w:rsid w:val="0089470C"/>
    <w:rsid w:val="00894988"/>
    <w:rsid w:val="00894C8C"/>
    <w:rsid w:val="008955AF"/>
    <w:rsid w:val="008958BC"/>
    <w:rsid w:val="00895EA4"/>
    <w:rsid w:val="00896FC0"/>
    <w:rsid w:val="00897DE7"/>
    <w:rsid w:val="008A141F"/>
    <w:rsid w:val="008A1841"/>
    <w:rsid w:val="008A1DD1"/>
    <w:rsid w:val="008A36FB"/>
    <w:rsid w:val="008A3783"/>
    <w:rsid w:val="008A38CD"/>
    <w:rsid w:val="008A3FE9"/>
    <w:rsid w:val="008A4238"/>
    <w:rsid w:val="008A42B4"/>
    <w:rsid w:val="008A4515"/>
    <w:rsid w:val="008A4807"/>
    <w:rsid w:val="008A4F2B"/>
    <w:rsid w:val="008A5E95"/>
    <w:rsid w:val="008A6148"/>
    <w:rsid w:val="008A6961"/>
    <w:rsid w:val="008A6BF0"/>
    <w:rsid w:val="008A7493"/>
    <w:rsid w:val="008B007C"/>
    <w:rsid w:val="008B1D46"/>
    <w:rsid w:val="008B1E1C"/>
    <w:rsid w:val="008B1F18"/>
    <w:rsid w:val="008B2671"/>
    <w:rsid w:val="008B2924"/>
    <w:rsid w:val="008B3345"/>
    <w:rsid w:val="008B3499"/>
    <w:rsid w:val="008B369C"/>
    <w:rsid w:val="008B37E4"/>
    <w:rsid w:val="008B3A8B"/>
    <w:rsid w:val="008B421C"/>
    <w:rsid w:val="008B631E"/>
    <w:rsid w:val="008B6606"/>
    <w:rsid w:val="008B68B0"/>
    <w:rsid w:val="008B6AFA"/>
    <w:rsid w:val="008B731E"/>
    <w:rsid w:val="008B757F"/>
    <w:rsid w:val="008B769B"/>
    <w:rsid w:val="008B7A12"/>
    <w:rsid w:val="008B7FE0"/>
    <w:rsid w:val="008C127F"/>
    <w:rsid w:val="008C12E7"/>
    <w:rsid w:val="008C2323"/>
    <w:rsid w:val="008C2C53"/>
    <w:rsid w:val="008C2F1F"/>
    <w:rsid w:val="008C32A3"/>
    <w:rsid w:val="008C3563"/>
    <w:rsid w:val="008C36D8"/>
    <w:rsid w:val="008C3E33"/>
    <w:rsid w:val="008C3EBC"/>
    <w:rsid w:val="008C3F0B"/>
    <w:rsid w:val="008C404E"/>
    <w:rsid w:val="008C472B"/>
    <w:rsid w:val="008C4B08"/>
    <w:rsid w:val="008C58BE"/>
    <w:rsid w:val="008C70EC"/>
    <w:rsid w:val="008D10AA"/>
    <w:rsid w:val="008D17DB"/>
    <w:rsid w:val="008D18F4"/>
    <w:rsid w:val="008D267B"/>
    <w:rsid w:val="008D3A62"/>
    <w:rsid w:val="008D3B06"/>
    <w:rsid w:val="008D4496"/>
    <w:rsid w:val="008D4DF7"/>
    <w:rsid w:val="008D5866"/>
    <w:rsid w:val="008D5DE3"/>
    <w:rsid w:val="008D6A1D"/>
    <w:rsid w:val="008D6C68"/>
    <w:rsid w:val="008D6C7F"/>
    <w:rsid w:val="008D7F91"/>
    <w:rsid w:val="008E05AB"/>
    <w:rsid w:val="008E1358"/>
    <w:rsid w:val="008E1C17"/>
    <w:rsid w:val="008E26F0"/>
    <w:rsid w:val="008E27D9"/>
    <w:rsid w:val="008E2E2C"/>
    <w:rsid w:val="008E39B9"/>
    <w:rsid w:val="008E3FD9"/>
    <w:rsid w:val="008E47AE"/>
    <w:rsid w:val="008E49F7"/>
    <w:rsid w:val="008E4BE7"/>
    <w:rsid w:val="008E5F74"/>
    <w:rsid w:val="008E644C"/>
    <w:rsid w:val="008E6AA2"/>
    <w:rsid w:val="008E7AA0"/>
    <w:rsid w:val="008E7B4B"/>
    <w:rsid w:val="008E7DFE"/>
    <w:rsid w:val="008F02B4"/>
    <w:rsid w:val="008F05C2"/>
    <w:rsid w:val="008F08FB"/>
    <w:rsid w:val="008F18B7"/>
    <w:rsid w:val="008F1C2A"/>
    <w:rsid w:val="008F1F32"/>
    <w:rsid w:val="008F2091"/>
    <w:rsid w:val="008F20CB"/>
    <w:rsid w:val="008F26E5"/>
    <w:rsid w:val="008F279B"/>
    <w:rsid w:val="008F2B41"/>
    <w:rsid w:val="008F2C8E"/>
    <w:rsid w:val="008F32C1"/>
    <w:rsid w:val="008F454C"/>
    <w:rsid w:val="008F4E52"/>
    <w:rsid w:val="008F5591"/>
    <w:rsid w:val="008F573D"/>
    <w:rsid w:val="008F5F42"/>
    <w:rsid w:val="008F6130"/>
    <w:rsid w:val="008F618B"/>
    <w:rsid w:val="008F66EC"/>
    <w:rsid w:val="008F7833"/>
    <w:rsid w:val="008F7835"/>
    <w:rsid w:val="008F7AB7"/>
    <w:rsid w:val="00900875"/>
    <w:rsid w:val="00901E1B"/>
    <w:rsid w:val="00902138"/>
    <w:rsid w:val="00902C18"/>
    <w:rsid w:val="00903B59"/>
    <w:rsid w:val="00903BE8"/>
    <w:rsid w:val="00903C6B"/>
    <w:rsid w:val="009058C1"/>
    <w:rsid w:val="00905AC1"/>
    <w:rsid w:val="00905C45"/>
    <w:rsid w:val="00906954"/>
    <w:rsid w:val="00907122"/>
    <w:rsid w:val="0090716D"/>
    <w:rsid w:val="00907747"/>
    <w:rsid w:val="00907CD9"/>
    <w:rsid w:val="00907DCC"/>
    <w:rsid w:val="00910131"/>
    <w:rsid w:val="0091052D"/>
    <w:rsid w:val="00910593"/>
    <w:rsid w:val="00910712"/>
    <w:rsid w:val="0091132F"/>
    <w:rsid w:val="0091162E"/>
    <w:rsid w:val="00912C0E"/>
    <w:rsid w:val="00914118"/>
    <w:rsid w:val="00915276"/>
    <w:rsid w:val="00915643"/>
    <w:rsid w:val="0091578E"/>
    <w:rsid w:val="00916E08"/>
    <w:rsid w:val="0091734B"/>
    <w:rsid w:val="0091783E"/>
    <w:rsid w:val="00917FA7"/>
    <w:rsid w:val="00920600"/>
    <w:rsid w:val="00920A05"/>
    <w:rsid w:val="0092110B"/>
    <w:rsid w:val="00921426"/>
    <w:rsid w:val="00921715"/>
    <w:rsid w:val="0092227B"/>
    <w:rsid w:val="00922655"/>
    <w:rsid w:val="00922870"/>
    <w:rsid w:val="00922AA3"/>
    <w:rsid w:val="00922DA2"/>
    <w:rsid w:val="0092347B"/>
    <w:rsid w:val="0092390E"/>
    <w:rsid w:val="00924214"/>
    <w:rsid w:val="00924DDE"/>
    <w:rsid w:val="00924FDE"/>
    <w:rsid w:val="0092695D"/>
    <w:rsid w:val="00926CEB"/>
    <w:rsid w:val="009270C5"/>
    <w:rsid w:val="00927B00"/>
    <w:rsid w:val="00930145"/>
    <w:rsid w:val="0093067A"/>
    <w:rsid w:val="009308B9"/>
    <w:rsid w:val="00930CAB"/>
    <w:rsid w:val="00931051"/>
    <w:rsid w:val="00931491"/>
    <w:rsid w:val="009316BC"/>
    <w:rsid w:val="009317AF"/>
    <w:rsid w:val="009323CF"/>
    <w:rsid w:val="00933132"/>
    <w:rsid w:val="00933AB4"/>
    <w:rsid w:val="009340E8"/>
    <w:rsid w:val="009349F5"/>
    <w:rsid w:val="0093512E"/>
    <w:rsid w:val="009362F2"/>
    <w:rsid w:val="00936A2B"/>
    <w:rsid w:val="009371F4"/>
    <w:rsid w:val="009374B3"/>
    <w:rsid w:val="00937DAB"/>
    <w:rsid w:val="00940003"/>
    <w:rsid w:val="00940B66"/>
    <w:rsid w:val="00940E58"/>
    <w:rsid w:val="00941451"/>
    <w:rsid w:val="009418A9"/>
    <w:rsid w:val="00941AA3"/>
    <w:rsid w:val="00941B87"/>
    <w:rsid w:val="009426D9"/>
    <w:rsid w:val="00942707"/>
    <w:rsid w:val="00942AFF"/>
    <w:rsid w:val="00942D29"/>
    <w:rsid w:val="00943FB3"/>
    <w:rsid w:val="00944374"/>
    <w:rsid w:val="00945916"/>
    <w:rsid w:val="00945996"/>
    <w:rsid w:val="00946C39"/>
    <w:rsid w:val="00946D0E"/>
    <w:rsid w:val="009472D0"/>
    <w:rsid w:val="00947431"/>
    <w:rsid w:val="00947D7D"/>
    <w:rsid w:val="00950491"/>
    <w:rsid w:val="00950527"/>
    <w:rsid w:val="00950659"/>
    <w:rsid w:val="0095096F"/>
    <w:rsid w:val="00950B0A"/>
    <w:rsid w:val="00950B3C"/>
    <w:rsid w:val="00951953"/>
    <w:rsid w:val="00951E53"/>
    <w:rsid w:val="00952F3E"/>
    <w:rsid w:val="00953196"/>
    <w:rsid w:val="00953771"/>
    <w:rsid w:val="009541EF"/>
    <w:rsid w:val="00954648"/>
    <w:rsid w:val="00954683"/>
    <w:rsid w:val="00954719"/>
    <w:rsid w:val="00954D2E"/>
    <w:rsid w:val="00955A07"/>
    <w:rsid w:val="00955D3C"/>
    <w:rsid w:val="00956634"/>
    <w:rsid w:val="0095686B"/>
    <w:rsid w:val="00956D58"/>
    <w:rsid w:val="00957298"/>
    <w:rsid w:val="0096052D"/>
    <w:rsid w:val="009608B9"/>
    <w:rsid w:val="009612DA"/>
    <w:rsid w:val="00963489"/>
    <w:rsid w:val="00963FE4"/>
    <w:rsid w:val="00964A9B"/>
    <w:rsid w:val="00964C03"/>
    <w:rsid w:val="00966AC0"/>
    <w:rsid w:val="009707C1"/>
    <w:rsid w:val="0097119D"/>
    <w:rsid w:val="00971521"/>
    <w:rsid w:val="00971551"/>
    <w:rsid w:val="0097227A"/>
    <w:rsid w:val="009726B1"/>
    <w:rsid w:val="0097271E"/>
    <w:rsid w:val="00972FCF"/>
    <w:rsid w:val="009732AE"/>
    <w:rsid w:val="00976867"/>
    <w:rsid w:val="00976B5B"/>
    <w:rsid w:val="00977738"/>
    <w:rsid w:val="00977789"/>
    <w:rsid w:val="00982431"/>
    <w:rsid w:val="00982582"/>
    <w:rsid w:val="00983D9B"/>
    <w:rsid w:val="0098415D"/>
    <w:rsid w:val="00984221"/>
    <w:rsid w:val="009853F2"/>
    <w:rsid w:val="00985BB8"/>
    <w:rsid w:val="00986483"/>
    <w:rsid w:val="00986E8C"/>
    <w:rsid w:val="00987346"/>
    <w:rsid w:val="009875D3"/>
    <w:rsid w:val="00987C44"/>
    <w:rsid w:val="00991126"/>
    <w:rsid w:val="009912AA"/>
    <w:rsid w:val="00991AC4"/>
    <w:rsid w:val="00991D82"/>
    <w:rsid w:val="00992009"/>
    <w:rsid w:val="009926BD"/>
    <w:rsid w:val="00992AC7"/>
    <w:rsid w:val="00992B3D"/>
    <w:rsid w:val="00992BB9"/>
    <w:rsid w:val="00992E4C"/>
    <w:rsid w:val="00993447"/>
    <w:rsid w:val="00993468"/>
    <w:rsid w:val="00994B8C"/>
    <w:rsid w:val="00994D14"/>
    <w:rsid w:val="00996ABE"/>
    <w:rsid w:val="00997082"/>
    <w:rsid w:val="00997159"/>
    <w:rsid w:val="00997381"/>
    <w:rsid w:val="00997386"/>
    <w:rsid w:val="00997449"/>
    <w:rsid w:val="009979C8"/>
    <w:rsid w:val="00997B81"/>
    <w:rsid w:val="00997CAD"/>
    <w:rsid w:val="009A0ABB"/>
    <w:rsid w:val="009A0BED"/>
    <w:rsid w:val="009A0FEE"/>
    <w:rsid w:val="009A16B0"/>
    <w:rsid w:val="009A178A"/>
    <w:rsid w:val="009A20B2"/>
    <w:rsid w:val="009A24C4"/>
    <w:rsid w:val="009A2C43"/>
    <w:rsid w:val="009A2C4A"/>
    <w:rsid w:val="009A3CAE"/>
    <w:rsid w:val="009A3DE6"/>
    <w:rsid w:val="009A4A6C"/>
    <w:rsid w:val="009A4BA4"/>
    <w:rsid w:val="009A55FB"/>
    <w:rsid w:val="009A6157"/>
    <w:rsid w:val="009A650E"/>
    <w:rsid w:val="009A68C6"/>
    <w:rsid w:val="009A6B6C"/>
    <w:rsid w:val="009A72B7"/>
    <w:rsid w:val="009A77AB"/>
    <w:rsid w:val="009B175A"/>
    <w:rsid w:val="009B18AA"/>
    <w:rsid w:val="009B2830"/>
    <w:rsid w:val="009B344C"/>
    <w:rsid w:val="009B43F8"/>
    <w:rsid w:val="009B4BF1"/>
    <w:rsid w:val="009B4D57"/>
    <w:rsid w:val="009B5927"/>
    <w:rsid w:val="009B6289"/>
    <w:rsid w:val="009B6898"/>
    <w:rsid w:val="009B6F0C"/>
    <w:rsid w:val="009B7E89"/>
    <w:rsid w:val="009C051F"/>
    <w:rsid w:val="009C1429"/>
    <w:rsid w:val="009C22BC"/>
    <w:rsid w:val="009C27C8"/>
    <w:rsid w:val="009C2BFA"/>
    <w:rsid w:val="009C2DC9"/>
    <w:rsid w:val="009C3728"/>
    <w:rsid w:val="009C5939"/>
    <w:rsid w:val="009C5C0A"/>
    <w:rsid w:val="009C5E25"/>
    <w:rsid w:val="009C62DD"/>
    <w:rsid w:val="009C644B"/>
    <w:rsid w:val="009C650E"/>
    <w:rsid w:val="009C7361"/>
    <w:rsid w:val="009C73B7"/>
    <w:rsid w:val="009C78BA"/>
    <w:rsid w:val="009D0184"/>
    <w:rsid w:val="009D019F"/>
    <w:rsid w:val="009D049F"/>
    <w:rsid w:val="009D28DB"/>
    <w:rsid w:val="009D40D1"/>
    <w:rsid w:val="009D4ADA"/>
    <w:rsid w:val="009D578D"/>
    <w:rsid w:val="009D59B0"/>
    <w:rsid w:val="009D5AB3"/>
    <w:rsid w:val="009D6A65"/>
    <w:rsid w:val="009D6DDD"/>
    <w:rsid w:val="009E03D7"/>
    <w:rsid w:val="009E06CD"/>
    <w:rsid w:val="009E2478"/>
    <w:rsid w:val="009E280E"/>
    <w:rsid w:val="009E2CFE"/>
    <w:rsid w:val="009E2D08"/>
    <w:rsid w:val="009E2E04"/>
    <w:rsid w:val="009E3820"/>
    <w:rsid w:val="009E3BA1"/>
    <w:rsid w:val="009E429C"/>
    <w:rsid w:val="009E5273"/>
    <w:rsid w:val="009E58A5"/>
    <w:rsid w:val="009E5931"/>
    <w:rsid w:val="009E5C30"/>
    <w:rsid w:val="009E6894"/>
    <w:rsid w:val="009E6B76"/>
    <w:rsid w:val="009F0676"/>
    <w:rsid w:val="009F14B6"/>
    <w:rsid w:val="009F1BDD"/>
    <w:rsid w:val="009F1E9C"/>
    <w:rsid w:val="009F1F87"/>
    <w:rsid w:val="009F2C9F"/>
    <w:rsid w:val="009F2E90"/>
    <w:rsid w:val="009F418C"/>
    <w:rsid w:val="009F4408"/>
    <w:rsid w:val="009F46AC"/>
    <w:rsid w:val="009F47BC"/>
    <w:rsid w:val="009F618C"/>
    <w:rsid w:val="009F656B"/>
    <w:rsid w:val="009F6951"/>
    <w:rsid w:val="00A001FD"/>
    <w:rsid w:val="00A00A81"/>
    <w:rsid w:val="00A01841"/>
    <w:rsid w:val="00A01A89"/>
    <w:rsid w:val="00A032CE"/>
    <w:rsid w:val="00A03475"/>
    <w:rsid w:val="00A0428C"/>
    <w:rsid w:val="00A05306"/>
    <w:rsid w:val="00A05AEA"/>
    <w:rsid w:val="00A0649A"/>
    <w:rsid w:val="00A06675"/>
    <w:rsid w:val="00A066DF"/>
    <w:rsid w:val="00A06F79"/>
    <w:rsid w:val="00A075F2"/>
    <w:rsid w:val="00A10DD6"/>
    <w:rsid w:val="00A11667"/>
    <w:rsid w:val="00A11A5D"/>
    <w:rsid w:val="00A11C5D"/>
    <w:rsid w:val="00A12A70"/>
    <w:rsid w:val="00A131EF"/>
    <w:rsid w:val="00A144E1"/>
    <w:rsid w:val="00A1575F"/>
    <w:rsid w:val="00A15828"/>
    <w:rsid w:val="00A15EA0"/>
    <w:rsid w:val="00A16521"/>
    <w:rsid w:val="00A165AE"/>
    <w:rsid w:val="00A1733A"/>
    <w:rsid w:val="00A179C3"/>
    <w:rsid w:val="00A17F54"/>
    <w:rsid w:val="00A2004D"/>
    <w:rsid w:val="00A21109"/>
    <w:rsid w:val="00A22A2F"/>
    <w:rsid w:val="00A24059"/>
    <w:rsid w:val="00A2433D"/>
    <w:rsid w:val="00A25098"/>
    <w:rsid w:val="00A275CC"/>
    <w:rsid w:val="00A303D6"/>
    <w:rsid w:val="00A30A54"/>
    <w:rsid w:val="00A30E38"/>
    <w:rsid w:val="00A31080"/>
    <w:rsid w:val="00A3115B"/>
    <w:rsid w:val="00A32773"/>
    <w:rsid w:val="00A32B4B"/>
    <w:rsid w:val="00A33100"/>
    <w:rsid w:val="00A33493"/>
    <w:rsid w:val="00A3362B"/>
    <w:rsid w:val="00A33AC7"/>
    <w:rsid w:val="00A347EC"/>
    <w:rsid w:val="00A35079"/>
    <w:rsid w:val="00A355FB"/>
    <w:rsid w:val="00A35643"/>
    <w:rsid w:val="00A36AE4"/>
    <w:rsid w:val="00A3711D"/>
    <w:rsid w:val="00A3712A"/>
    <w:rsid w:val="00A40C5B"/>
    <w:rsid w:val="00A40CBA"/>
    <w:rsid w:val="00A40F40"/>
    <w:rsid w:val="00A41785"/>
    <w:rsid w:val="00A417A8"/>
    <w:rsid w:val="00A42595"/>
    <w:rsid w:val="00A426FA"/>
    <w:rsid w:val="00A4282B"/>
    <w:rsid w:val="00A432E3"/>
    <w:rsid w:val="00A43ECE"/>
    <w:rsid w:val="00A44429"/>
    <w:rsid w:val="00A44970"/>
    <w:rsid w:val="00A451B7"/>
    <w:rsid w:val="00A45AD3"/>
    <w:rsid w:val="00A45EB6"/>
    <w:rsid w:val="00A45EE9"/>
    <w:rsid w:val="00A462C9"/>
    <w:rsid w:val="00A46968"/>
    <w:rsid w:val="00A46E1B"/>
    <w:rsid w:val="00A4703F"/>
    <w:rsid w:val="00A4773F"/>
    <w:rsid w:val="00A50730"/>
    <w:rsid w:val="00A5080C"/>
    <w:rsid w:val="00A517CF"/>
    <w:rsid w:val="00A51DA7"/>
    <w:rsid w:val="00A521C4"/>
    <w:rsid w:val="00A52D54"/>
    <w:rsid w:val="00A52EDF"/>
    <w:rsid w:val="00A531CC"/>
    <w:rsid w:val="00A53924"/>
    <w:rsid w:val="00A54DC4"/>
    <w:rsid w:val="00A550A0"/>
    <w:rsid w:val="00A5629B"/>
    <w:rsid w:val="00A5673B"/>
    <w:rsid w:val="00A572EF"/>
    <w:rsid w:val="00A57925"/>
    <w:rsid w:val="00A6098D"/>
    <w:rsid w:val="00A6172B"/>
    <w:rsid w:val="00A618D5"/>
    <w:rsid w:val="00A62AF6"/>
    <w:rsid w:val="00A6312D"/>
    <w:rsid w:val="00A6361C"/>
    <w:rsid w:val="00A64DBB"/>
    <w:rsid w:val="00A65221"/>
    <w:rsid w:val="00A669E0"/>
    <w:rsid w:val="00A66D54"/>
    <w:rsid w:val="00A67AD0"/>
    <w:rsid w:val="00A67B0E"/>
    <w:rsid w:val="00A70362"/>
    <w:rsid w:val="00A70430"/>
    <w:rsid w:val="00A73895"/>
    <w:rsid w:val="00A752BF"/>
    <w:rsid w:val="00A75C50"/>
    <w:rsid w:val="00A75C64"/>
    <w:rsid w:val="00A75E7A"/>
    <w:rsid w:val="00A761BC"/>
    <w:rsid w:val="00A7693D"/>
    <w:rsid w:val="00A775CB"/>
    <w:rsid w:val="00A77D64"/>
    <w:rsid w:val="00A80212"/>
    <w:rsid w:val="00A80E71"/>
    <w:rsid w:val="00A8106C"/>
    <w:rsid w:val="00A81EE6"/>
    <w:rsid w:val="00A82F0C"/>
    <w:rsid w:val="00A833EC"/>
    <w:rsid w:val="00A836F0"/>
    <w:rsid w:val="00A844A4"/>
    <w:rsid w:val="00A84611"/>
    <w:rsid w:val="00A84F8C"/>
    <w:rsid w:val="00A8557D"/>
    <w:rsid w:val="00A86FCE"/>
    <w:rsid w:val="00A91748"/>
    <w:rsid w:val="00A938CB"/>
    <w:rsid w:val="00A9494A"/>
    <w:rsid w:val="00A95B0B"/>
    <w:rsid w:val="00A9621D"/>
    <w:rsid w:val="00A964B3"/>
    <w:rsid w:val="00A965F2"/>
    <w:rsid w:val="00A96BF1"/>
    <w:rsid w:val="00A96CD7"/>
    <w:rsid w:val="00A96D89"/>
    <w:rsid w:val="00A96E38"/>
    <w:rsid w:val="00A97D14"/>
    <w:rsid w:val="00AA056E"/>
    <w:rsid w:val="00AA0834"/>
    <w:rsid w:val="00AA0E9C"/>
    <w:rsid w:val="00AA0EAA"/>
    <w:rsid w:val="00AA1AA9"/>
    <w:rsid w:val="00AA1C3C"/>
    <w:rsid w:val="00AA25EF"/>
    <w:rsid w:val="00AA2C93"/>
    <w:rsid w:val="00AA3408"/>
    <w:rsid w:val="00AA3812"/>
    <w:rsid w:val="00AA3B08"/>
    <w:rsid w:val="00AA3E97"/>
    <w:rsid w:val="00AA42F0"/>
    <w:rsid w:val="00AA43E8"/>
    <w:rsid w:val="00AA4525"/>
    <w:rsid w:val="00AA528C"/>
    <w:rsid w:val="00AA5D66"/>
    <w:rsid w:val="00AA6111"/>
    <w:rsid w:val="00AA6D1E"/>
    <w:rsid w:val="00AA7AB7"/>
    <w:rsid w:val="00AA7D72"/>
    <w:rsid w:val="00AB0929"/>
    <w:rsid w:val="00AB1E7F"/>
    <w:rsid w:val="00AB2844"/>
    <w:rsid w:val="00AB2E5E"/>
    <w:rsid w:val="00AB30E2"/>
    <w:rsid w:val="00AB339C"/>
    <w:rsid w:val="00AB3CFD"/>
    <w:rsid w:val="00AB5192"/>
    <w:rsid w:val="00AB6988"/>
    <w:rsid w:val="00AB71F4"/>
    <w:rsid w:val="00AB7337"/>
    <w:rsid w:val="00AC2508"/>
    <w:rsid w:val="00AC2639"/>
    <w:rsid w:val="00AC2A95"/>
    <w:rsid w:val="00AC3C98"/>
    <w:rsid w:val="00AC524A"/>
    <w:rsid w:val="00AC5387"/>
    <w:rsid w:val="00AC57D1"/>
    <w:rsid w:val="00AC582D"/>
    <w:rsid w:val="00AC5E76"/>
    <w:rsid w:val="00AC7832"/>
    <w:rsid w:val="00AC7BC1"/>
    <w:rsid w:val="00AD1510"/>
    <w:rsid w:val="00AD1C6D"/>
    <w:rsid w:val="00AD2619"/>
    <w:rsid w:val="00AD2AC6"/>
    <w:rsid w:val="00AD2B17"/>
    <w:rsid w:val="00AD3DFF"/>
    <w:rsid w:val="00AD3F4D"/>
    <w:rsid w:val="00AD3FD9"/>
    <w:rsid w:val="00AD4060"/>
    <w:rsid w:val="00AD42AA"/>
    <w:rsid w:val="00AD4D34"/>
    <w:rsid w:val="00AD4FB1"/>
    <w:rsid w:val="00AD62F1"/>
    <w:rsid w:val="00AE0ABB"/>
    <w:rsid w:val="00AE1D6A"/>
    <w:rsid w:val="00AE210D"/>
    <w:rsid w:val="00AE25AE"/>
    <w:rsid w:val="00AE2D55"/>
    <w:rsid w:val="00AE34C2"/>
    <w:rsid w:val="00AE3C2E"/>
    <w:rsid w:val="00AE4254"/>
    <w:rsid w:val="00AE4570"/>
    <w:rsid w:val="00AE4E4D"/>
    <w:rsid w:val="00AE5503"/>
    <w:rsid w:val="00AE582C"/>
    <w:rsid w:val="00AE5D29"/>
    <w:rsid w:val="00AE63DC"/>
    <w:rsid w:val="00AF00A0"/>
    <w:rsid w:val="00AF0736"/>
    <w:rsid w:val="00AF08D4"/>
    <w:rsid w:val="00AF0DCE"/>
    <w:rsid w:val="00AF1A5E"/>
    <w:rsid w:val="00AF1C94"/>
    <w:rsid w:val="00AF2ACE"/>
    <w:rsid w:val="00AF2F00"/>
    <w:rsid w:val="00AF3009"/>
    <w:rsid w:val="00AF33B9"/>
    <w:rsid w:val="00AF3715"/>
    <w:rsid w:val="00AF4121"/>
    <w:rsid w:val="00AF4FF2"/>
    <w:rsid w:val="00AF5113"/>
    <w:rsid w:val="00AF5CDC"/>
    <w:rsid w:val="00AF6371"/>
    <w:rsid w:val="00AF67BF"/>
    <w:rsid w:val="00B000FE"/>
    <w:rsid w:val="00B00411"/>
    <w:rsid w:val="00B00AFC"/>
    <w:rsid w:val="00B016E7"/>
    <w:rsid w:val="00B019F0"/>
    <w:rsid w:val="00B021BC"/>
    <w:rsid w:val="00B02B0F"/>
    <w:rsid w:val="00B033F2"/>
    <w:rsid w:val="00B040C6"/>
    <w:rsid w:val="00B043FD"/>
    <w:rsid w:val="00B04CD3"/>
    <w:rsid w:val="00B051C9"/>
    <w:rsid w:val="00B0546A"/>
    <w:rsid w:val="00B05627"/>
    <w:rsid w:val="00B06890"/>
    <w:rsid w:val="00B07663"/>
    <w:rsid w:val="00B10881"/>
    <w:rsid w:val="00B108AC"/>
    <w:rsid w:val="00B108B3"/>
    <w:rsid w:val="00B10AAB"/>
    <w:rsid w:val="00B1131E"/>
    <w:rsid w:val="00B1134D"/>
    <w:rsid w:val="00B11A78"/>
    <w:rsid w:val="00B1234A"/>
    <w:rsid w:val="00B12868"/>
    <w:rsid w:val="00B12E84"/>
    <w:rsid w:val="00B13888"/>
    <w:rsid w:val="00B13956"/>
    <w:rsid w:val="00B13B99"/>
    <w:rsid w:val="00B13CE3"/>
    <w:rsid w:val="00B1419F"/>
    <w:rsid w:val="00B15546"/>
    <w:rsid w:val="00B17BA5"/>
    <w:rsid w:val="00B17CB3"/>
    <w:rsid w:val="00B17E19"/>
    <w:rsid w:val="00B17F7D"/>
    <w:rsid w:val="00B200C3"/>
    <w:rsid w:val="00B207CC"/>
    <w:rsid w:val="00B20833"/>
    <w:rsid w:val="00B20847"/>
    <w:rsid w:val="00B20960"/>
    <w:rsid w:val="00B21015"/>
    <w:rsid w:val="00B21257"/>
    <w:rsid w:val="00B219BD"/>
    <w:rsid w:val="00B21AA5"/>
    <w:rsid w:val="00B21C87"/>
    <w:rsid w:val="00B231F9"/>
    <w:rsid w:val="00B236C6"/>
    <w:rsid w:val="00B23D4E"/>
    <w:rsid w:val="00B23FDF"/>
    <w:rsid w:val="00B242B5"/>
    <w:rsid w:val="00B24ADB"/>
    <w:rsid w:val="00B25B5F"/>
    <w:rsid w:val="00B25E68"/>
    <w:rsid w:val="00B265A4"/>
    <w:rsid w:val="00B27AC2"/>
    <w:rsid w:val="00B312B3"/>
    <w:rsid w:val="00B31491"/>
    <w:rsid w:val="00B31A82"/>
    <w:rsid w:val="00B32459"/>
    <w:rsid w:val="00B32C99"/>
    <w:rsid w:val="00B32EC1"/>
    <w:rsid w:val="00B33711"/>
    <w:rsid w:val="00B33F92"/>
    <w:rsid w:val="00B34076"/>
    <w:rsid w:val="00B3411F"/>
    <w:rsid w:val="00B3417F"/>
    <w:rsid w:val="00B35677"/>
    <w:rsid w:val="00B36B87"/>
    <w:rsid w:val="00B379B2"/>
    <w:rsid w:val="00B400D1"/>
    <w:rsid w:val="00B40171"/>
    <w:rsid w:val="00B420A3"/>
    <w:rsid w:val="00B4328E"/>
    <w:rsid w:val="00B435A2"/>
    <w:rsid w:val="00B43635"/>
    <w:rsid w:val="00B437F7"/>
    <w:rsid w:val="00B43DB6"/>
    <w:rsid w:val="00B44131"/>
    <w:rsid w:val="00B468BD"/>
    <w:rsid w:val="00B469AB"/>
    <w:rsid w:val="00B46D27"/>
    <w:rsid w:val="00B46E24"/>
    <w:rsid w:val="00B4746D"/>
    <w:rsid w:val="00B47B09"/>
    <w:rsid w:val="00B47E80"/>
    <w:rsid w:val="00B47F57"/>
    <w:rsid w:val="00B47F6D"/>
    <w:rsid w:val="00B507F7"/>
    <w:rsid w:val="00B5190C"/>
    <w:rsid w:val="00B525A1"/>
    <w:rsid w:val="00B530C1"/>
    <w:rsid w:val="00B537ED"/>
    <w:rsid w:val="00B54848"/>
    <w:rsid w:val="00B54C7B"/>
    <w:rsid w:val="00B5558A"/>
    <w:rsid w:val="00B568F7"/>
    <w:rsid w:val="00B57840"/>
    <w:rsid w:val="00B5787E"/>
    <w:rsid w:val="00B57994"/>
    <w:rsid w:val="00B605C0"/>
    <w:rsid w:val="00B609D2"/>
    <w:rsid w:val="00B62185"/>
    <w:rsid w:val="00B621CB"/>
    <w:rsid w:val="00B62AA4"/>
    <w:rsid w:val="00B63214"/>
    <w:rsid w:val="00B63BBA"/>
    <w:rsid w:val="00B64360"/>
    <w:rsid w:val="00B644FC"/>
    <w:rsid w:val="00B64B66"/>
    <w:rsid w:val="00B65338"/>
    <w:rsid w:val="00B66AAB"/>
    <w:rsid w:val="00B671E2"/>
    <w:rsid w:val="00B672E9"/>
    <w:rsid w:val="00B677D0"/>
    <w:rsid w:val="00B70503"/>
    <w:rsid w:val="00B70906"/>
    <w:rsid w:val="00B7156F"/>
    <w:rsid w:val="00B722DB"/>
    <w:rsid w:val="00B72A4F"/>
    <w:rsid w:val="00B72E1E"/>
    <w:rsid w:val="00B7340F"/>
    <w:rsid w:val="00B73C8D"/>
    <w:rsid w:val="00B73FE3"/>
    <w:rsid w:val="00B7553B"/>
    <w:rsid w:val="00B7566A"/>
    <w:rsid w:val="00B757FF"/>
    <w:rsid w:val="00B764B8"/>
    <w:rsid w:val="00B76C36"/>
    <w:rsid w:val="00B76F1A"/>
    <w:rsid w:val="00B800F7"/>
    <w:rsid w:val="00B801B9"/>
    <w:rsid w:val="00B81B4A"/>
    <w:rsid w:val="00B82060"/>
    <w:rsid w:val="00B82DB7"/>
    <w:rsid w:val="00B830F6"/>
    <w:rsid w:val="00B836C1"/>
    <w:rsid w:val="00B842DF"/>
    <w:rsid w:val="00B84B20"/>
    <w:rsid w:val="00B84C0C"/>
    <w:rsid w:val="00B8699B"/>
    <w:rsid w:val="00B86B0A"/>
    <w:rsid w:val="00B86EF4"/>
    <w:rsid w:val="00B878D9"/>
    <w:rsid w:val="00B90247"/>
    <w:rsid w:val="00B9099A"/>
    <w:rsid w:val="00B90BE2"/>
    <w:rsid w:val="00B920D7"/>
    <w:rsid w:val="00B9234E"/>
    <w:rsid w:val="00B926BE"/>
    <w:rsid w:val="00B92873"/>
    <w:rsid w:val="00B92BC8"/>
    <w:rsid w:val="00B92C81"/>
    <w:rsid w:val="00B93254"/>
    <w:rsid w:val="00B93488"/>
    <w:rsid w:val="00B950DE"/>
    <w:rsid w:val="00B95860"/>
    <w:rsid w:val="00B97504"/>
    <w:rsid w:val="00BA0EB4"/>
    <w:rsid w:val="00BA0F09"/>
    <w:rsid w:val="00BA1ECA"/>
    <w:rsid w:val="00BA2179"/>
    <w:rsid w:val="00BA27A0"/>
    <w:rsid w:val="00BA29DA"/>
    <w:rsid w:val="00BA41CA"/>
    <w:rsid w:val="00BA4F1C"/>
    <w:rsid w:val="00BA555B"/>
    <w:rsid w:val="00BA5612"/>
    <w:rsid w:val="00BA614C"/>
    <w:rsid w:val="00BA702C"/>
    <w:rsid w:val="00BA712F"/>
    <w:rsid w:val="00BA7A21"/>
    <w:rsid w:val="00BA7D87"/>
    <w:rsid w:val="00BA7E16"/>
    <w:rsid w:val="00BB0347"/>
    <w:rsid w:val="00BB068F"/>
    <w:rsid w:val="00BB09DC"/>
    <w:rsid w:val="00BB0D0D"/>
    <w:rsid w:val="00BB14D6"/>
    <w:rsid w:val="00BB2284"/>
    <w:rsid w:val="00BB262F"/>
    <w:rsid w:val="00BB2891"/>
    <w:rsid w:val="00BB3D96"/>
    <w:rsid w:val="00BB420A"/>
    <w:rsid w:val="00BB44BC"/>
    <w:rsid w:val="00BB6D52"/>
    <w:rsid w:val="00BB7305"/>
    <w:rsid w:val="00BB7FD6"/>
    <w:rsid w:val="00BC02E1"/>
    <w:rsid w:val="00BC0867"/>
    <w:rsid w:val="00BC1769"/>
    <w:rsid w:val="00BC1A29"/>
    <w:rsid w:val="00BC1D13"/>
    <w:rsid w:val="00BC282A"/>
    <w:rsid w:val="00BC28D3"/>
    <w:rsid w:val="00BC3723"/>
    <w:rsid w:val="00BC4115"/>
    <w:rsid w:val="00BC482D"/>
    <w:rsid w:val="00BC4EA9"/>
    <w:rsid w:val="00BC4F5B"/>
    <w:rsid w:val="00BC546F"/>
    <w:rsid w:val="00BC55F3"/>
    <w:rsid w:val="00BC67C8"/>
    <w:rsid w:val="00BC681A"/>
    <w:rsid w:val="00BC72D1"/>
    <w:rsid w:val="00BD07AA"/>
    <w:rsid w:val="00BD1653"/>
    <w:rsid w:val="00BD16D5"/>
    <w:rsid w:val="00BD1717"/>
    <w:rsid w:val="00BD21F0"/>
    <w:rsid w:val="00BD3DDF"/>
    <w:rsid w:val="00BD49E5"/>
    <w:rsid w:val="00BD4B5B"/>
    <w:rsid w:val="00BD6E2B"/>
    <w:rsid w:val="00BD6E9C"/>
    <w:rsid w:val="00BD70B9"/>
    <w:rsid w:val="00BE0D6C"/>
    <w:rsid w:val="00BE20D7"/>
    <w:rsid w:val="00BE28CF"/>
    <w:rsid w:val="00BE2CFC"/>
    <w:rsid w:val="00BE3C3D"/>
    <w:rsid w:val="00BE4F24"/>
    <w:rsid w:val="00BE5228"/>
    <w:rsid w:val="00BE52EB"/>
    <w:rsid w:val="00BE5547"/>
    <w:rsid w:val="00BE5D9D"/>
    <w:rsid w:val="00BE6A5F"/>
    <w:rsid w:val="00BE7718"/>
    <w:rsid w:val="00BF03B6"/>
    <w:rsid w:val="00BF1400"/>
    <w:rsid w:val="00BF1423"/>
    <w:rsid w:val="00BF1D5F"/>
    <w:rsid w:val="00BF202D"/>
    <w:rsid w:val="00BF2175"/>
    <w:rsid w:val="00BF29E9"/>
    <w:rsid w:val="00BF30C4"/>
    <w:rsid w:val="00BF333B"/>
    <w:rsid w:val="00BF47E2"/>
    <w:rsid w:val="00BF560C"/>
    <w:rsid w:val="00BF5C42"/>
    <w:rsid w:val="00BF6159"/>
    <w:rsid w:val="00BF6460"/>
    <w:rsid w:val="00BF6CD2"/>
    <w:rsid w:val="00BF7581"/>
    <w:rsid w:val="00BF7686"/>
    <w:rsid w:val="00BF76FC"/>
    <w:rsid w:val="00BF774F"/>
    <w:rsid w:val="00C0000C"/>
    <w:rsid w:val="00C00274"/>
    <w:rsid w:val="00C00561"/>
    <w:rsid w:val="00C01597"/>
    <w:rsid w:val="00C01E6C"/>
    <w:rsid w:val="00C01F13"/>
    <w:rsid w:val="00C02E15"/>
    <w:rsid w:val="00C03142"/>
    <w:rsid w:val="00C06200"/>
    <w:rsid w:val="00C071E6"/>
    <w:rsid w:val="00C0733F"/>
    <w:rsid w:val="00C07A71"/>
    <w:rsid w:val="00C1029E"/>
    <w:rsid w:val="00C11887"/>
    <w:rsid w:val="00C118A1"/>
    <w:rsid w:val="00C11D85"/>
    <w:rsid w:val="00C11F07"/>
    <w:rsid w:val="00C12100"/>
    <w:rsid w:val="00C12960"/>
    <w:rsid w:val="00C12F5B"/>
    <w:rsid w:val="00C13BB4"/>
    <w:rsid w:val="00C13E7C"/>
    <w:rsid w:val="00C142A2"/>
    <w:rsid w:val="00C14731"/>
    <w:rsid w:val="00C1489A"/>
    <w:rsid w:val="00C15D1C"/>
    <w:rsid w:val="00C166B5"/>
    <w:rsid w:val="00C17680"/>
    <w:rsid w:val="00C21222"/>
    <w:rsid w:val="00C21B70"/>
    <w:rsid w:val="00C22046"/>
    <w:rsid w:val="00C22185"/>
    <w:rsid w:val="00C223E7"/>
    <w:rsid w:val="00C22502"/>
    <w:rsid w:val="00C22A77"/>
    <w:rsid w:val="00C241A4"/>
    <w:rsid w:val="00C24306"/>
    <w:rsid w:val="00C243EB"/>
    <w:rsid w:val="00C24E84"/>
    <w:rsid w:val="00C25C68"/>
    <w:rsid w:val="00C25D6E"/>
    <w:rsid w:val="00C2636D"/>
    <w:rsid w:val="00C26779"/>
    <w:rsid w:val="00C26B43"/>
    <w:rsid w:val="00C26E5C"/>
    <w:rsid w:val="00C27754"/>
    <w:rsid w:val="00C301A1"/>
    <w:rsid w:val="00C30E23"/>
    <w:rsid w:val="00C31229"/>
    <w:rsid w:val="00C31922"/>
    <w:rsid w:val="00C31CA9"/>
    <w:rsid w:val="00C333F7"/>
    <w:rsid w:val="00C33915"/>
    <w:rsid w:val="00C348DA"/>
    <w:rsid w:val="00C34AEF"/>
    <w:rsid w:val="00C34FF2"/>
    <w:rsid w:val="00C35266"/>
    <w:rsid w:val="00C365BB"/>
    <w:rsid w:val="00C36784"/>
    <w:rsid w:val="00C36B7F"/>
    <w:rsid w:val="00C37010"/>
    <w:rsid w:val="00C37109"/>
    <w:rsid w:val="00C37460"/>
    <w:rsid w:val="00C3790C"/>
    <w:rsid w:val="00C37CBD"/>
    <w:rsid w:val="00C40254"/>
    <w:rsid w:val="00C40657"/>
    <w:rsid w:val="00C406DC"/>
    <w:rsid w:val="00C411D5"/>
    <w:rsid w:val="00C41A3F"/>
    <w:rsid w:val="00C420B4"/>
    <w:rsid w:val="00C43964"/>
    <w:rsid w:val="00C44817"/>
    <w:rsid w:val="00C44F98"/>
    <w:rsid w:val="00C4506A"/>
    <w:rsid w:val="00C4776C"/>
    <w:rsid w:val="00C50246"/>
    <w:rsid w:val="00C50C67"/>
    <w:rsid w:val="00C50FFC"/>
    <w:rsid w:val="00C513F6"/>
    <w:rsid w:val="00C51A8E"/>
    <w:rsid w:val="00C52C8F"/>
    <w:rsid w:val="00C53D8F"/>
    <w:rsid w:val="00C54862"/>
    <w:rsid w:val="00C551D2"/>
    <w:rsid w:val="00C55411"/>
    <w:rsid w:val="00C57199"/>
    <w:rsid w:val="00C576CA"/>
    <w:rsid w:val="00C60B34"/>
    <w:rsid w:val="00C6142A"/>
    <w:rsid w:val="00C61A0A"/>
    <w:rsid w:val="00C62080"/>
    <w:rsid w:val="00C620E3"/>
    <w:rsid w:val="00C62606"/>
    <w:rsid w:val="00C6275E"/>
    <w:rsid w:val="00C62A58"/>
    <w:rsid w:val="00C62E68"/>
    <w:rsid w:val="00C63B54"/>
    <w:rsid w:val="00C63C17"/>
    <w:rsid w:val="00C63DD7"/>
    <w:rsid w:val="00C63DF1"/>
    <w:rsid w:val="00C6496E"/>
    <w:rsid w:val="00C649A0"/>
    <w:rsid w:val="00C64C49"/>
    <w:rsid w:val="00C6519D"/>
    <w:rsid w:val="00C65D28"/>
    <w:rsid w:val="00C66234"/>
    <w:rsid w:val="00C66AA6"/>
    <w:rsid w:val="00C6741A"/>
    <w:rsid w:val="00C6799D"/>
    <w:rsid w:val="00C706C3"/>
    <w:rsid w:val="00C7084C"/>
    <w:rsid w:val="00C70BC7"/>
    <w:rsid w:val="00C70D3F"/>
    <w:rsid w:val="00C70E2C"/>
    <w:rsid w:val="00C71020"/>
    <w:rsid w:val="00C71240"/>
    <w:rsid w:val="00C71C88"/>
    <w:rsid w:val="00C7235C"/>
    <w:rsid w:val="00C72F24"/>
    <w:rsid w:val="00C73D7B"/>
    <w:rsid w:val="00C748B3"/>
    <w:rsid w:val="00C75328"/>
    <w:rsid w:val="00C75433"/>
    <w:rsid w:val="00C7553F"/>
    <w:rsid w:val="00C758F0"/>
    <w:rsid w:val="00C76443"/>
    <w:rsid w:val="00C80478"/>
    <w:rsid w:val="00C81300"/>
    <w:rsid w:val="00C822EE"/>
    <w:rsid w:val="00C824C1"/>
    <w:rsid w:val="00C827AE"/>
    <w:rsid w:val="00C833E9"/>
    <w:rsid w:val="00C84038"/>
    <w:rsid w:val="00C84418"/>
    <w:rsid w:val="00C84680"/>
    <w:rsid w:val="00C85684"/>
    <w:rsid w:val="00C85B8F"/>
    <w:rsid w:val="00C85E4F"/>
    <w:rsid w:val="00C87049"/>
    <w:rsid w:val="00C87A95"/>
    <w:rsid w:val="00C90228"/>
    <w:rsid w:val="00C9116F"/>
    <w:rsid w:val="00C91302"/>
    <w:rsid w:val="00C913C6"/>
    <w:rsid w:val="00C91828"/>
    <w:rsid w:val="00C93283"/>
    <w:rsid w:val="00C933E5"/>
    <w:rsid w:val="00C93D1A"/>
    <w:rsid w:val="00C947F8"/>
    <w:rsid w:val="00C94972"/>
    <w:rsid w:val="00C950B9"/>
    <w:rsid w:val="00C95A17"/>
    <w:rsid w:val="00C96180"/>
    <w:rsid w:val="00CA2765"/>
    <w:rsid w:val="00CA2AB5"/>
    <w:rsid w:val="00CA2F80"/>
    <w:rsid w:val="00CA3113"/>
    <w:rsid w:val="00CA4603"/>
    <w:rsid w:val="00CA49F3"/>
    <w:rsid w:val="00CA4F85"/>
    <w:rsid w:val="00CA5534"/>
    <w:rsid w:val="00CA620C"/>
    <w:rsid w:val="00CA621D"/>
    <w:rsid w:val="00CA6313"/>
    <w:rsid w:val="00CA6762"/>
    <w:rsid w:val="00CA7373"/>
    <w:rsid w:val="00CB00E1"/>
    <w:rsid w:val="00CB05AA"/>
    <w:rsid w:val="00CB0746"/>
    <w:rsid w:val="00CB0EE1"/>
    <w:rsid w:val="00CB122C"/>
    <w:rsid w:val="00CB13AE"/>
    <w:rsid w:val="00CB184E"/>
    <w:rsid w:val="00CB222E"/>
    <w:rsid w:val="00CB3727"/>
    <w:rsid w:val="00CB3AF8"/>
    <w:rsid w:val="00CB3C1C"/>
    <w:rsid w:val="00CB4102"/>
    <w:rsid w:val="00CB48A6"/>
    <w:rsid w:val="00CB5DE4"/>
    <w:rsid w:val="00CB6EF1"/>
    <w:rsid w:val="00CB726B"/>
    <w:rsid w:val="00CB792F"/>
    <w:rsid w:val="00CB7B5E"/>
    <w:rsid w:val="00CB7CCC"/>
    <w:rsid w:val="00CC05D3"/>
    <w:rsid w:val="00CC07BC"/>
    <w:rsid w:val="00CC0BE5"/>
    <w:rsid w:val="00CC0D8F"/>
    <w:rsid w:val="00CC1B6B"/>
    <w:rsid w:val="00CC1FDC"/>
    <w:rsid w:val="00CC24F2"/>
    <w:rsid w:val="00CC2744"/>
    <w:rsid w:val="00CC2DCE"/>
    <w:rsid w:val="00CC2E1D"/>
    <w:rsid w:val="00CC347B"/>
    <w:rsid w:val="00CC433C"/>
    <w:rsid w:val="00CC5063"/>
    <w:rsid w:val="00CC61EE"/>
    <w:rsid w:val="00CC7200"/>
    <w:rsid w:val="00CC7380"/>
    <w:rsid w:val="00CC7DFA"/>
    <w:rsid w:val="00CD018B"/>
    <w:rsid w:val="00CD0873"/>
    <w:rsid w:val="00CD0CD1"/>
    <w:rsid w:val="00CD1385"/>
    <w:rsid w:val="00CD1575"/>
    <w:rsid w:val="00CD1DA9"/>
    <w:rsid w:val="00CD3EDE"/>
    <w:rsid w:val="00CD47C3"/>
    <w:rsid w:val="00CD58BC"/>
    <w:rsid w:val="00CD5F75"/>
    <w:rsid w:val="00CD683C"/>
    <w:rsid w:val="00CD68A1"/>
    <w:rsid w:val="00CD70F6"/>
    <w:rsid w:val="00CD7813"/>
    <w:rsid w:val="00CE0B0B"/>
    <w:rsid w:val="00CE1573"/>
    <w:rsid w:val="00CE16D1"/>
    <w:rsid w:val="00CE1FAD"/>
    <w:rsid w:val="00CE304F"/>
    <w:rsid w:val="00CE325C"/>
    <w:rsid w:val="00CE328E"/>
    <w:rsid w:val="00CE3928"/>
    <w:rsid w:val="00CE4486"/>
    <w:rsid w:val="00CE44E2"/>
    <w:rsid w:val="00CE4E52"/>
    <w:rsid w:val="00CE53A7"/>
    <w:rsid w:val="00CE5C35"/>
    <w:rsid w:val="00CE5F25"/>
    <w:rsid w:val="00CE677D"/>
    <w:rsid w:val="00CE67A1"/>
    <w:rsid w:val="00CF1222"/>
    <w:rsid w:val="00CF138A"/>
    <w:rsid w:val="00CF1423"/>
    <w:rsid w:val="00CF208C"/>
    <w:rsid w:val="00CF23BF"/>
    <w:rsid w:val="00CF249A"/>
    <w:rsid w:val="00CF2D97"/>
    <w:rsid w:val="00CF33D6"/>
    <w:rsid w:val="00CF5279"/>
    <w:rsid w:val="00CF5DC1"/>
    <w:rsid w:val="00CF684D"/>
    <w:rsid w:val="00CF6D88"/>
    <w:rsid w:val="00CF78F4"/>
    <w:rsid w:val="00D0154D"/>
    <w:rsid w:val="00D02025"/>
    <w:rsid w:val="00D02EB6"/>
    <w:rsid w:val="00D0397B"/>
    <w:rsid w:val="00D0481C"/>
    <w:rsid w:val="00D05D7E"/>
    <w:rsid w:val="00D05F4C"/>
    <w:rsid w:val="00D069D8"/>
    <w:rsid w:val="00D06D03"/>
    <w:rsid w:val="00D1018A"/>
    <w:rsid w:val="00D101B8"/>
    <w:rsid w:val="00D10727"/>
    <w:rsid w:val="00D1130C"/>
    <w:rsid w:val="00D113D4"/>
    <w:rsid w:val="00D11581"/>
    <w:rsid w:val="00D11627"/>
    <w:rsid w:val="00D12B93"/>
    <w:rsid w:val="00D133D6"/>
    <w:rsid w:val="00D139A7"/>
    <w:rsid w:val="00D13AED"/>
    <w:rsid w:val="00D14730"/>
    <w:rsid w:val="00D14D28"/>
    <w:rsid w:val="00D150CC"/>
    <w:rsid w:val="00D15248"/>
    <w:rsid w:val="00D15488"/>
    <w:rsid w:val="00D15C9A"/>
    <w:rsid w:val="00D15DA3"/>
    <w:rsid w:val="00D172D1"/>
    <w:rsid w:val="00D17E52"/>
    <w:rsid w:val="00D206E8"/>
    <w:rsid w:val="00D211D1"/>
    <w:rsid w:val="00D2131C"/>
    <w:rsid w:val="00D22972"/>
    <w:rsid w:val="00D22B07"/>
    <w:rsid w:val="00D236CF"/>
    <w:rsid w:val="00D23A1D"/>
    <w:rsid w:val="00D23D63"/>
    <w:rsid w:val="00D24C98"/>
    <w:rsid w:val="00D253C2"/>
    <w:rsid w:val="00D25BBD"/>
    <w:rsid w:val="00D25DCD"/>
    <w:rsid w:val="00D26436"/>
    <w:rsid w:val="00D27112"/>
    <w:rsid w:val="00D276B6"/>
    <w:rsid w:val="00D30373"/>
    <w:rsid w:val="00D310A0"/>
    <w:rsid w:val="00D31216"/>
    <w:rsid w:val="00D3181F"/>
    <w:rsid w:val="00D31B5F"/>
    <w:rsid w:val="00D32369"/>
    <w:rsid w:val="00D3243F"/>
    <w:rsid w:val="00D34B5A"/>
    <w:rsid w:val="00D34DDB"/>
    <w:rsid w:val="00D354D1"/>
    <w:rsid w:val="00D355B8"/>
    <w:rsid w:val="00D357D2"/>
    <w:rsid w:val="00D35E8D"/>
    <w:rsid w:val="00D363EF"/>
    <w:rsid w:val="00D36741"/>
    <w:rsid w:val="00D36BD0"/>
    <w:rsid w:val="00D36E0C"/>
    <w:rsid w:val="00D372BB"/>
    <w:rsid w:val="00D3780E"/>
    <w:rsid w:val="00D37A50"/>
    <w:rsid w:val="00D40E0B"/>
    <w:rsid w:val="00D41011"/>
    <w:rsid w:val="00D411D7"/>
    <w:rsid w:val="00D4194C"/>
    <w:rsid w:val="00D419D1"/>
    <w:rsid w:val="00D41E4E"/>
    <w:rsid w:val="00D41ED7"/>
    <w:rsid w:val="00D42731"/>
    <w:rsid w:val="00D42929"/>
    <w:rsid w:val="00D434CE"/>
    <w:rsid w:val="00D43ADE"/>
    <w:rsid w:val="00D43BDB"/>
    <w:rsid w:val="00D442EE"/>
    <w:rsid w:val="00D44B9C"/>
    <w:rsid w:val="00D450C3"/>
    <w:rsid w:val="00D46012"/>
    <w:rsid w:val="00D46774"/>
    <w:rsid w:val="00D5023D"/>
    <w:rsid w:val="00D52499"/>
    <w:rsid w:val="00D524C7"/>
    <w:rsid w:val="00D52D95"/>
    <w:rsid w:val="00D52E37"/>
    <w:rsid w:val="00D53132"/>
    <w:rsid w:val="00D538BE"/>
    <w:rsid w:val="00D53B86"/>
    <w:rsid w:val="00D54319"/>
    <w:rsid w:val="00D54CB4"/>
    <w:rsid w:val="00D54CFC"/>
    <w:rsid w:val="00D55D03"/>
    <w:rsid w:val="00D56C18"/>
    <w:rsid w:val="00D57491"/>
    <w:rsid w:val="00D57568"/>
    <w:rsid w:val="00D576E8"/>
    <w:rsid w:val="00D601B5"/>
    <w:rsid w:val="00D61373"/>
    <w:rsid w:val="00D61F27"/>
    <w:rsid w:val="00D62164"/>
    <w:rsid w:val="00D62CE2"/>
    <w:rsid w:val="00D64A7B"/>
    <w:rsid w:val="00D65A43"/>
    <w:rsid w:val="00D65D2E"/>
    <w:rsid w:val="00D661AD"/>
    <w:rsid w:val="00D66A56"/>
    <w:rsid w:val="00D67F11"/>
    <w:rsid w:val="00D70921"/>
    <w:rsid w:val="00D714B5"/>
    <w:rsid w:val="00D71B91"/>
    <w:rsid w:val="00D7301F"/>
    <w:rsid w:val="00D73115"/>
    <w:rsid w:val="00D735E6"/>
    <w:rsid w:val="00D74811"/>
    <w:rsid w:val="00D748D0"/>
    <w:rsid w:val="00D75FC9"/>
    <w:rsid w:val="00D76611"/>
    <w:rsid w:val="00D771FC"/>
    <w:rsid w:val="00D800DD"/>
    <w:rsid w:val="00D802AC"/>
    <w:rsid w:val="00D80324"/>
    <w:rsid w:val="00D81D47"/>
    <w:rsid w:val="00D82387"/>
    <w:rsid w:val="00D84258"/>
    <w:rsid w:val="00D843F5"/>
    <w:rsid w:val="00D86261"/>
    <w:rsid w:val="00D869F0"/>
    <w:rsid w:val="00D87AC3"/>
    <w:rsid w:val="00D87CA5"/>
    <w:rsid w:val="00D87D92"/>
    <w:rsid w:val="00D91265"/>
    <w:rsid w:val="00D91BCE"/>
    <w:rsid w:val="00D92262"/>
    <w:rsid w:val="00D9234D"/>
    <w:rsid w:val="00D92415"/>
    <w:rsid w:val="00D92739"/>
    <w:rsid w:val="00D92A78"/>
    <w:rsid w:val="00D93894"/>
    <w:rsid w:val="00D94D1C"/>
    <w:rsid w:val="00D953CB"/>
    <w:rsid w:val="00D957B1"/>
    <w:rsid w:val="00D95A50"/>
    <w:rsid w:val="00D95A91"/>
    <w:rsid w:val="00D95ABC"/>
    <w:rsid w:val="00D95BED"/>
    <w:rsid w:val="00D95D9E"/>
    <w:rsid w:val="00D966BE"/>
    <w:rsid w:val="00D966F0"/>
    <w:rsid w:val="00D96899"/>
    <w:rsid w:val="00D96CAE"/>
    <w:rsid w:val="00D97E0D"/>
    <w:rsid w:val="00DA052F"/>
    <w:rsid w:val="00DA1628"/>
    <w:rsid w:val="00DA2D60"/>
    <w:rsid w:val="00DA3174"/>
    <w:rsid w:val="00DA342E"/>
    <w:rsid w:val="00DA3D5F"/>
    <w:rsid w:val="00DA42C0"/>
    <w:rsid w:val="00DA42CC"/>
    <w:rsid w:val="00DA4313"/>
    <w:rsid w:val="00DA5094"/>
    <w:rsid w:val="00DA5A95"/>
    <w:rsid w:val="00DA5C6A"/>
    <w:rsid w:val="00DA6CE5"/>
    <w:rsid w:val="00DA7759"/>
    <w:rsid w:val="00DA78A0"/>
    <w:rsid w:val="00DA7F77"/>
    <w:rsid w:val="00DB0554"/>
    <w:rsid w:val="00DB3929"/>
    <w:rsid w:val="00DB4517"/>
    <w:rsid w:val="00DB4928"/>
    <w:rsid w:val="00DB4DF1"/>
    <w:rsid w:val="00DB5350"/>
    <w:rsid w:val="00DB5D7C"/>
    <w:rsid w:val="00DB6260"/>
    <w:rsid w:val="00DB6422"/>
    <w:rsid w:val="00DB69A5"/>
    <w:rsid w:val="00DB6CCE"/>
    <w:rsid w:val="00DB7175"/>
    <w:rsid w:val="00DB71E5"/>
    <w:rsid w:val="00DB7A1B"/>
    <w:rsid w:val="00DC0277"/>
    <w:rsid w:val="00DC08C4"/>
    <w:rsid w:val="00DC0D5E"/>
    <w:rsid w:val="00DC0FA9"/>
    <w:rsid w:val="00DC0FD8"/>
    <w:rsid w:val="00DC175E"/>
    <w:rsid w:val="00DC2A4F"/>
    <w:rsid w:val="00DC2B16"/>
    <w:rsid w:val="00DC2EDC"/>
    <w:rsid w:val="00DC3E8B"/>
    <w:rsid w:val="00DC3F81"/>
    <w:rsid w:val="00DC47E7"/>
    <w:rsid w:val="00DC4893"/>
    <w:rsid w:val="00DC57CF"/>
    <w:rsid w:val="00DC58A7"/>
    <w:rsid w:val="00DC6ADF"/>
    <w:rsid w:val="00DC6D28"/>
    <w:rsid w:val="00DC7038"/>
    <w:rsid w:val="00DC7794"/>
    <w:rsid w:val="00DC7C9D"/>
    <w:rsid w:val="00DD1663"/>
    <w:rsid w:val="00DD2206"/>
    <w:rsid w:val="00DD27F2"/>
    <w:rsid w:val="00DD34C6"/>
    <w:rsid w:val="00DD35B2"/>
    <w:rsid w:val="00DD47FD"/>
    <w:rsid w:val="00DD4E73"/>
    <w:rsid w:val="00DD4EB5"/>
    <w:rsid w:val="00DD57BB"/>
    <w:rsid w:val="00DD6928"/>
    <w:rsid w:val="00DD6A4D"/>
    <w:rsid w:val="00DD7C1E"/>
    <w:rsid w:val="00DD7E8A"/>
    <w:rsid w:val="00DE0240"/>
    <w:rsid w:val="00DE03F0"/>
    <w:rsid w:val="00DE06E5"/>
    <w:rsid w:val="00DE092C"/>
    <w:rsid w:val="00DE0CBE"/>
    <w:rsid w:val="00DE139C"/>
    <w:rsid w:val="00DE15EA"/>
    <w:rsid w:val="00DE168C"/>
    <w:rsid w:val="00DE29F0"/>
    <w:rsid w:val="00DE3971"/>
    <w:rsid w:val="00DE39B7"/>
    <w:rsid w:val="00DE455E"/>
    <w:rsid w:val="00DE5CA2"/>
    <w:rsid w:val="00DE62BD"/>
    <w:rsid w:val="00DE73D8"/>
    <w:rsid w:val="00DE7DD5"/>
    <w:rsid w:val="00DF0469"/>
    <w:rsid w:val="00DF0C5B"/>
    <w:rsid w:val="00DF0D15"/>
    <w:rsid w:val="00DF0E95"/>
    <w:rsid w:val="00DF13BF"/>
    <w:rsid w:val="00DF151A"/>
    <w:rsid w:val="00DF185F"/>
    <w:rsid w:val="00DF1E1C"/>
    <w:rsid w:val="00DF2A1D"/>
    <w:rsid w:val="00DF301B"/>
    <w:rsid w:val="00DF49A4"/>
    <w:rsid w:val="00DF5472"/>
    <w:rsid w:val="00DF5598"/>
    <w:rsid w:val="00DF60F0"/>
    <w:rsid w:val="00DF61D0"/>
    <w:rsid w:val="00DF6991"/>
    <w:rsid w:val="00DF6E28"/>
    <w:rsid w:val="00DF7207"/>
    <w:rsid w:val="00DF75C9"/>
    <w:rsid w:val="00E001B6"/>
    <w:rsid w:val="00E00409"/>
    <w:rsid w:val="00E00615"/>
    <w:rsid w:val="00E00E70"/>
    <w:rsid w:val="00E0188A"/>
    <w:rsid w:val="00E041DB"/>
    <w:rsid w:val="00E041EE"/>
    <w:rsid w:val="00E051AA"/>
    <w:rsid w:val="00E05266"/>
    <w:rsid w:val="00E054E7"/>
    <w:rsid w:val="00E055C1"/>
    <w:rsid w:val="00E05F52"/>
    <w:rsid w:val="00E06277"/>
    <w:rsid w:val="00E064BE"/>
    <w:rsid w:val="00E06F4D"/>
    <w:rsid w:val="00E1107B"/>
    <w:rsid w:val="00E12365"/>
    <w:rsid w:val="00E1239F"/>
    <w:rsid w:val="00E126E7"/>
    <w:rsid w:val="00E129DD"/>
    <w:rsid w:val="00E12E41"/>
    <w:rsid w:val="00E13D1F"/>
    <w:rsid w:val="00E13E2B"/>
    <w:rsid w:val="00E1520A"/>
    <w:rsid w:val="00E15CEA"/>
    <w:rsid w:val="00E15D25"/>
    <w:rsid w:val="00E15FEA"/>
    <w:rsid w:val="00E16812"/>
    <w:rsid w:val="00E16D14"/>
    <w:rsid w:val="00E16E5D"/>
    <w:rsid w:val="00E171D4"/>
    <w:rsid w:val="00E17315"/>
    <w:rsid w:val="00E17338"/>
    <w:rsid w:val="00E177ED"/>
    <w:rsid w:val="00E17877"/>
    <w:rsid w:val="00E2079C"/>
    <w:rsid w:val="00E212AD"/>
    <w:rsid w:val="00E2142E"/>
    <w:rsid w:val="00E2275E"/>
    <w:rsid w:val="00E2284D"/>
    <w:rsid w:val="00E2290F"/>
    <w:rsid w:val="00E22A56"/>
    <w:rsid w:val="00E22BE1"/>
    <w:rsid w:val="00E23C7F"/>
    <w:rsid w:val="00E24B03"/>
    <w:rsid w:val="00E25599"/>
    <w:rsid w:val="00E25D39"/>
    <w:rsid w:val="00E265FB"/>
    <w:rsid w:val="00E26746"/>
    <w:rsid w:val="00E2705A"/>
    <w:rsid w:val="00E27D07"/>
    <w:rsid w:val="00E302A5"/>
    <w:rsid w:val="00E31933"/>
    <w:rsid w:val="00E31A54"/>
    <w:rsid w:val="00E31E7C"/>
    <w:rsid w:val="00E31ED5"/>
    <w:rsid w:val="00E32EBA"/>
    <w:rsid w:val="00E32EC6"/>
    <w:rsid w:val="00E33B17"/>
    <w:rsid w:val="00E3411E"/>
    <w:rsid w:val="00E341F4"/>
    <w:rsid w:val="00E346DF"/>
    <w:rsid w:val="00E35216"/>
    <w:rsid w:val="00E35311"/>
    <w:rsid w:val="00E353E8"/>
    <w:rsid w:val="00E35A84"/>
    <w:rsid w:val="00E35AAC"/>
    <w:rsid w:val="00E370F3"/>
    <w:rsid w:val="00E3742E"/>
    <w:rsid w:val="00E3757D"/>
    <w:rsid w:val="00E37D15"/>
    <w:rsid w:val="00E40CF8"/>
    <w:rsid w:val="00E40E7F"/>
    <w:rsid w:val="00E414C3"/>
    <w:rsid w:val="00E41629"/>
    <w:rsid w:val="00E41ABA"/>
    <w:rsid w:val="00E41C62"/>
    <w:rsid w:val="00E42610"/>
    <w:rsid w:val="00E42997"/>
    <w:rsid w:val="00E42C3B"/>
    <w:rsid w:val="00E43F54"/>
    <w:rsid w:val="00E449E9"/>
    <w:rsid w:val="00E44C97"/>
    <w:rsid w:val="00E45195"/>
    <w:rsid w:val="00E452F6"/>
    <w:rsid w:val="00E461A1"/>
    <w:rsid w:val="00E465CE"/>
    <w:rsid w:val="00E46846"/>
    <w:rsid w:val="00E474C8"/>
    <w:rsid w:val="00E47819"/>
    <w:rsid w:val="00E47C80"/>
    <w:rsid w:val="00E5035B"/>
    <w:rsid w:val="00E50DC2"/>
    <w:rsid w:val="00E51165"/>
    <w:rsid w:val="00E51B2C"/>
    <w:rsid w:val="00E521CC"/>
    <w:rsid w:val="00E52B9C"/>
    <w:rsid w:val="00E52EA3"/>
    <w:rsid w:val="00E5316A"/>
    <w:rsid w:val="00E537E4"/>
    <w:rsid w:val="00E549D6"/>
    <w:rsid w:val="00E55D0C"/>
    <w:rsid w:val="00E5601B"/>
    <w:rsid w:val="00E5680B"/>
    <w:rsid w:val="00E5680C"/>
    <w:rsid w:val="00E56F6F"/>
    <w:rsid w:val="00E574E2"/>
    <w:rsid w:val="00E60B02"/>
    <w:rsid w:val="00E6116F"/>
    <w:rsid w:val="00E6167C"/>
    <w:rsid w:val="00E61A19"/>
    <w:rsid w:val="00E61DB7"/>
    <w:rsid w:val="00E62156"/>
    <w:rsid w:val="00E62289"/>
    <w:rsid w:val="00E6285C"/>
    <w:rsid w:val="00E62C45"/>
    <w:rsid w:val="00E62DAC"/>
    <w:rsid w:val="00E636E4"/>
    <w:rsid w:val="00E63B11"/>
    <w:rsid w:val="00E63B94"/>
    <w:rsid w:val="00E640A5"/>
    <w:rsid w:val="00E64F0C"/>
    <w:rsid w:val="00E651AF"/>
    <w:rsid w:val="00E655CC"/>
    <w:rsid w:val="00E65874"/>
    <w:rsid w:val="00E668BE"/>
    <w:rsid w:val="00E67121"/>
    <w:rsid w:val="00E67190"/>
    <w:rsid w:val="00E6769A"/>
    <w:rsid w:val="00E70218"/>
    <w:rsid w:val="00E703E8"/>
    <w:rsid w:val="00E705B9"/>
    <w:rsid w:val="00E7065F"/>
    <w:rsid w:val="00E70A9F"/>
    <w:rsid w:val="00E72F5D"/>
    <w:rsid w:val="00E730FE"/>
    <w:rsid w:val="00E73169"/>
    <w:rsid w:val="00E73304"/>
    <w:rsid w:val="00E73348"/>
    <w:rsid w:val="00E73C75"/>
    <w:rsid w:val="00E73CAE"/>
    <w:rsid w:val="00E73CAF"/>
    <w:rsid w:val="00E73EAE"/>
    <w:rsid w:val="00E74A47"/>
    <w:rsid w:val="00E75295"/>
    <w:rsid w:val="00E76978"/>
    <w:rsid w:val="00E76E53"/>
    <w:rsid w:val="00E770C1"/>
    <w:rsid w:val="00E771C0"/>
    <w:rsid w:val="00E77CBF"/>
    <w:rsid w:val="00E80873"/>
    <w:rsid w:val="00E80BB6"/>
    <w:rsid w:val="00E80FCA"/>
    <w:rsid w:val="00E81ACD"/>
    <w:rsid w:val="00E81B05"/>
    <w:rsid w:val="00E81B55"/>
    <w:rsid w:val="00E81C9A"/>
    <w:rsid w:val="00E82DC0"/>
    <w:rsid w:val="00E838FF"/>
    <w:rsid w:val="00E83EC1"/>
    <w:rsid w:val="00E84D30"/>
    <w:rsid w:val="00E84FD2"/>
    <w:rsid w:val="00E855B1"/>
    <w:rsid w:val="00E85AC8"/>
    <w:rsid w:val="00E85D42"/>
    <w:rsid w:val="00E86A53"/>
    <w:rsid w:val="00E86E17"/>
    <w:rsid w:val="00E86E77"/>
    <w:rsid w:val="00E86F63"/>
    <w:rsid w:val="00E87003"/>
    <w:rsid w:val="00E875EF"/>
    <w:rsid w:val="00E87745"/>
    <w:rsid w:val="00E879B5"/>
    <w:rsid w:val="00E87D8F"/>
    <w:rsid w:val="00E90C63"/>
    <w:rsid w:val="00E92126"/>
    <w:rsid w:val="00E92C1C"/>
    <w:rsid w:val="00E93217"/>
    <w:rsid w:val="00E95415"/>
    <w:rsid w:val="00E96258"/>
    <w:rsid w:val="00E96334"/>
    <w:rsid w:val="00E963EA"/>
    <w:rsid w:val="00E964A2"/>
    <w:rsid w:val="00E96D05"/>
    <w:rsid w:val="00E9726B"/>
    <w:rsid w:val="00E9734B"/>
    <w:rsid w:val="00EA016E"/>
    <w:rsid w:val="00EA0743"/>
    <w:rsid w:val="00EA19F5"/>
    <w:rsid w:val="00EA1DB0"/>
    <w:rsid w:val="00EA23B3"/>
    <w:rsid w:val="00EA2FF1"/>
    <w:rsid w:val="00EA3EC9"/>
    <w:rsid w:val="00EA462B"/>
    <w:rsid w:val="00EA525F"/>
    <w:rsid w:val="00EA5AEC"/>
    <w:rsid w:val="00EA5B0B"/>
    <w:rsid w:val="00EA5BB3"/>
    <w:rsid w:val="00EA65ED"/>
    <w:rsid w:val="00EA6676"/>
    <w:rsid w:val="00EA692A"/>
    <w:rsid w:val="00EA710C"/>
    <w:rsid w:val="00EA73FC"/>
    <w:rsid w:val="00EA7CBA"/>
    <w:rsid w:val="00EB05E2"/>
    <w:rsid w:val="00EB1098"/>
    <w:rsid w:val="00EB328A"/>
    <w:rsid w:val="00EB33C7"/>
    <w:rsid w:val="00EB33CB"/>
    <w:rsid w:val="00EB34A8"/>
    <w:rsid w:val="00EB365D"/>
    <w:rsid w:val="00EB38F2"/>
    <w:rsid w:val="00EB56F9"/>
    <w:rsid w:val="00EB5D72"/>
    <w:rsid w:val="00EB6501"/>
    <w:rsid w:val="00EB681B"/>
    <w:rsid w:val="00EB6AFE"/>
    <w:rsid w:val="00EB749A"/>
    <w:rsid w:val="00EB7CC5"/>
    <w:rsid w:val="00EC00AF"/>
    <w:rsid w:val="00EC048E"/>
    <w:rsid w:val="00EC081A"/>
    <w:rsid w:val="00EC081F"/>
    <w:rsid w:val="00EC08A8"/>
    <w:rsid w:val="00EC0BA5"/>
    <w:rsid w:val="00EC12B9"/>
    <w:rsid w:val="00EC1781"/>
    <w:rsid w:val="00EC1905"/>
    <w:rsid w:val="00EC1D47"/>
    <w:rsid w:val="00EC1EB2"/>
    <w:rsid w:val="00EC1F63"/>
    <w:rsid w:val="00EC203F"/>
    <w:rsid w:val="00EC218F"/>
    <w:rsid w:val="00EC365D"/>
    <w:rsid w:val="00EC36C6"/>
    <w:rsid w:val="00EC3DC0"/>
    <w:rsid w:val="00EC40F1"/>
    <w:rsid w:val="00EC4B2D"/>
    <w:rsid w:val="00EC4D29"/>
    <w:rsid w:val="00EC52C5"/>
    <w:rsid w:val="00EC532C"/>
    <w:rsid w:val="00EC56A2"/>
    <w:rsid w:val="00EC5AA1"/>
    <w:rsid w:val="00EC6276"/>
    <w:rsid w:val="00EC69BC"/>
    <w:rsid w:val="00EC7577"/>
    <w:rsid w:val="00EC76A2"/>
    <w:rsid w:val="00EC791C"/>
    <w:rsid w:val="00EC7A04"/>
    <w:rsid w:val="00EC7AD9"/>
    <w:rsid w:val="00ED07CB"/>
    <w:rsid w:val="00ED086F"/>
    <w:rsid w:val="00ED08CE"/>
    <w:rsid w:val="00ED1069"/>
    <w:rsid w:val="00ED2846"/>
    <w:rsid w:val="00ED28C1"/>
    <w:rsid w:val="00ED2FFC"/>
    <w:rsid w:val="00ED3125"/>
    <w:rsid w:val="00ED46BC"/>
    <w:rsid w:val="00ED4C90"/>
    <w:rsid w:val="00ED5A76"/>
    <w:rsid w:val="00ED6223"/>
    <w:rsid w:val="00ED74B7"/>
    <w:rsid w:val="00ED78D9"/>
    <w:rsid w:val="00ED7C60"/>
    <w:rsid w:val="00ED7E91"/>
    <w:rsid w:val="00EE02B7"/>
    <w:rsid w:val="00EE043A"/>
    <w:rsid w:val="00EE05F3"/>
    <w:rsid w:val="00EE08EB"/>
    <w:rsid w:val="00EE0DA2"/>
    <w:rsid w:val="00EE128C"/>
    <w:rsid w:val="00EE1D3E"/>
    <w:rsid w:val="00EE2028"/>
    <w:rsid w:val="00EE28D5"/>
    <w:rsid w:val="00EE3386"/>
    <w:rsid w:val="00EE36CF"/>
    <w:rsid w:val="00EE36FA"/>
    <w:rsid w:val="00EE449B"/>
    <w:rsid w:val="00EE44B2"/>
    <w:rsid w:val="00EE4E1C"/>
    <w:rsid w:val="00EE55E2"/>
    <w:rsid w:val="00EE63E7"/>
    <w:rsid w:val="00EE6BA3"/>
    <w:rsid w:val="00EE7381"/>
    <w:rsid w:val="00EE7AD1"/>
    <w:rsid w:val="00EF054B"/>
    <w:rsid w:val="00EF0A73"/>
    <w:rsid w:val="00EF1684"/>
    <w:rsid w:val="00EF1843"/>
    <w:rsid w:val="00EF1F88"/>
    <w:rsid w:val="00EF2192"/>
    <w:rsid w:val="00EF248F"/>
    <w:rsid w:val="00EF2839"/>
    <w:rsid w:val="00EF2C5F"/>
    <w:rsid w:val="00EF3528"/>
    <w:rsid w:val="00EF3CC1"/>
    <w:rsid w:val="00EF4080"/>
    <w:rsid w:val="00EF4EDC"/>
    <w:rsid w:val="00EF50F2"/>
    <w:rsid w:val="00EF5871"/>
    <w:rsid w:val="00EF6604"/>
    <w:rsid w:val="00EF7330"/>
    <w:rsid w:val="00EF7335"/>
    <w:rsid w:val="00EF7468"/>
    <w:rsid w:val="00EF7E18"/>
    <w:rsid w:val="00F004D4"/>
    <w:rsid w:val="00F007B8"/>
    <w:rsid w:val="00F00BEE"/>
    <w:rsid w:val="00F00ECE"/>
    <w:rsid w:val="00F01FE3"/>
    <w:rsid w:val="00F02742"/>
    <w:rsid w:val="00F02C90"/>
    <w:rsid w:val="00F03392"/>
    <w:rsid w:val="00F03577"/>
    <w:rsid w:val="00F035EF"/>
    <w:rsid w:val="00F0370E"/>
    <w:rsid w:val="00F043B0"/>
    <w:rsid w:val="00F048F1"/>
    <w:rsid w:val="00F05ECC"/>
    <w:rsid w:val="00F079A7"/>
    <w:rsid w:val="00F07DF0"/>
    <w:rsid w:val="00F11401"/>
    <w:rsid w:val="00F1161D"/>
    <w:rsid w:val="00F12497"/>
    <w:rsid w:val="00F124D7"/>
    <w:rsid w:val="00F12CF8"/>
    <w:rsid w:val="00F13D66"/>
    <w:rsid w:val="00F14727"/>
    <w:rsid w:val="00F14A1D"/>
    <w:rsid w:val="00F14D98"/>
    <w:rsid w:val="00F15786"/>
    <w:rsid w:val="00F1606B"/>
    <w:rsid w:val="00F16A1E"/>
    <w:rsid w:val="00F175E7"/>
    <w:rsid w:val="00F2025F"/>
    <w:rsid w:val="00F20A53"/>
    <w:rsid w:val="00F2110E"/>
    <w:rsid w:val="00F211FA"/>
    <w:rsid w:val="00F21814"/>
    <w:rsid w:val="00F21F44"/>
    <w:rsid w:val="00F225F3"/>
    <w:rsid w:val="00F22631"/>
    <w:rsid w:val="00F23427"/>
    <w:rsid w:val="00F2404E"/>
    <w:rsid w:val="00F245D3"/>
    <w:rsid w:val="00F248CE"/>
    <w:rsid w:val="00F24B53"/>
    <w:rsid w:val="00F2542C"/>
    <w:rsid w:val="00F256BC"/>
    <w:rsid w:val="00F25932"/>
    <w:rsid w:val="00F259DC"/>
    <w:rsid w:val="00F26317"/>
    <w:rsid w:val="00F26F2B"/>
    <w:rsid w:val="00F272D5"/>
    <w:rsid w:val="00F274DD"/>
    <w:rsid w:val="00F277D9"/>
    <w:rsid w:val="00F27E63"/>
    <w:rsid w:val="00F30333"/>
    <w:rsid w:val="00F30AD4"/>
    <w:rsid w:val="00F30DF5"/>
    <w:rsid w:val="00F31608"/>
    <w:rsid w:val="00F319C4"/>
    <w:rsid w:val="00F3208A"/>
    <w:rsid w:val="00F32CF5"/>
    <w:rsid w:val="00F32F25"/>
    <w:rsid w:val="00F331E9"/>
    <w:rsid w:val="00F337AB"/>
    <w:rsid w:val="00F33A67"/>
    <w:rsid w:val="00F35C35"/>
    <w:rsid w:val="00F36E7A"/>
    <w:rsid w:val="00F36E8D"/>
    <w:rsid w:val="00F37AFA"/>
    <w:rsid w:val="00F407E7"/>
    <w:rsid w:val="00F40B35"/>
    <w:rsid w:val="00F40E07"/>
    <w:rsid w:val="00F40FCD"/>
    <w:rsid w:val="00F415B8"/>
    <w:rsid w:val="00F41DC0"/>
    <w:rsid w:val="00F41EFC"/>
    <w:rsid w:val="00F42531"/>
    <w:rsid w:val="00F425F0"/>
    <w:rsid w:val="00F442E8"/>
    <w:rsid w:val="00F44932"/>
    <w:rsid w:val="00F4555D"/>
    <w:rsid w:val="00F456D1"/>
    <w:rsid w:val="00F46AD9"/>
    <w:rsid w:val="00F46D6B"/>
    <w:rsid w:val="00F47247"/>
    <w:rsid w:val="00F507B2"/>
    <w:rsid w:val="00F51006"/>
    <w:rsid w:val="00F517DA"/>
    <w:rsid w:val="00F51D56"/>
    <w:rsid w:val="00F51D8B"/>
    <w:rsid w:val="00F53722"/>
    <w:rsid w:val="00F54616"/>
    <w:rsid w:val="00F54C1A"/>
    <w:rsid w:val="00F5518D"/>
    <w:rsid w:val="00F55613"/>
    <w:rsid w:val="00F5676C"/>
    <w:rsid w:val="00F5757D"/>
    <w:rsid w:val="00F57E0E"/>
    <w:rsid w:val="00F602C0"/>
    <w:rsid w:val="00F60B77"/>
    <w:rsid w:val="00F60D2B"/>
    <w:rsid w:val="00F620D2"/>
    <w:rsid w:val="00F6212A"/>
    <w:rsid w:val="00F6219C"/>
    <w:rsid w:val="00F63B91"/>
    <w:rsid w:val="00F63CCD"/>
    <w:rsid w:val="00F6403A"/>
    <w:rsid w:val="00F64B98"/>
    <w:rsid w:val="00F64EF7"/>
    <w:rsid w:val="00F65DA3"/>
    <w:rsid w:val="00F66822"/>
    <w:rsid w:val="00F668A4"/>
    <w:rsid w:val="00F66DFC"/>
    <w:rsid w:val="00F70C3F"/>
    <w:rsid w:val="00F711C2"/>
    <w:rsid w:val="00F72B0C"/>
    <w:rsid w:val="00F72CAF"/>
    <w:rsid w:val="00F73515"/>
    <w:rsid w:val="00F73983"/>
    <w:rsid w:val="00F7580D"/>
    <w:rsid w:val="00F763AC"/>
    <w:rsid w:val="00F763DB"/>
    <w:rsid w:val="00F77195"/>
    <w:rsid w:val="00F77497"/>
    <w:rsid w:val="00F7791B"/>
    <w:rsid w:val="00F77B53"/>
    <w:rsid w:val="00F802F3"/>
    <w:rsid w:val="00F8092C"/>
    <w:rsid w:val="00F81238"/>
    <w:rsid w:val="00F816D4"/>
    <w:rsid w:val="00F81EE0"/>
    <w:rsid w:val="00F82339"/>
    <w:rsid w:val="00F8255F"/>
    <w:rsid w:val="00F8371D"/>
    <w:rsid w:val="00F83BE7"/>
    <w:rsid w:val="00F84B16"/>
    <w:rsid w:val="00F8504F"/>
    <w:rsid w:val="00F85A7C"/>
    <w:rsid w:val="00F85F5D"/>
    <w:rsid w:val="00F867AE"/>
    <w:rsid w:val="00F8713A"/>
    <w:rsid w:val="00F87448"/>
    <w:rsid w:val="00F87B6E"/>
    <w:rsid w:val="00F904D6"/>
    <w:rsid w:val="00F907BA"/>
    <w:rsid w:val="00F91671"/>
    <w:rsid w:val="00F9186E"/>
    <w:rsid w:val="00F91DCA"/>
    <w:rsid w:val="00F9242F"/>
    <w:rsid w:val="00F92710"/>
    <w:rsid w:val="00F9273C"/>
    <w:rsid w:val="00F92BA5"/>
    <w:rsid w:val="00F92E98"/>
    <w:rsid w:val="00F9398B"/>
    <w:rsid w:val="00F94628"/>
    <w:rsid w:val="00F94F29"/>
    <w:rsid w:val="00F95AD6"/>
    <w:rsid w:val="00FA00C5"/>
    <w:rsid w:val="00FA1E1A"/>
    <w:rsid w:val="00FA214C"/>
    <w:rsid w:val="00FA2B60"/>
    <w:rsid w:val="00FA2C66"/>
    <w:rsid w:val="00FA2C97"/>
    <w:rsid w:val="00FA30B2"/>
    <w:rsid w:val="00FA32CC"/>
    <w:rsid w:val="00FA4192"/>
    <w:rsid w:val="00FA533A"/>
    <w:rsid w:val="00FA6633"/>
    <w:rsid w:val="00FA6758"/>
    <w:rsid w:val="00FA6A11"/>
    <w:rsid w:val="00FA6E58"/>
    <w:rsid w:val="00FA70B7"/>
    <w:rsid w:val="00FA7EAF"/>
    <w:rsid w:val="00FAD8EB"/>
    <w:rsid w:val="00FB0B79"/>
    <w:rsid w:val="00FB0DC0"/>
    <w:rsid w:val="00FB1024"/>
    <w:rsid w:val="00FB1553"/>
    <w:rsid w:val="00FB15A9"/>
    <w:rsid w:val="00FB2562"/>
    <w:rsid w:val="00FB3D57"/>
    <w:rsid w:val="00FB41B9"/>
    <w:rsid w:val="00FB4829"/>
    <w:rsid w:val="00FB4FA5"/>
    <w:rsid w:val="00FB592B"/>
    <w:rsid w:val="00FB5AC9"/>
    <w:rsid w:val="00FB5B22"/>
    <w:rsid w:val="00FB5F0B"/>
    <w:rsid w:val="00FB7229"/>
    <w:rsid w:val="00FC0E76"/>
    <w:rsid w:val="00FC0FA5"/>
    <w:rsid w:val="00FC17E5"/>
    <w:rsid w:val="00FC1814"/>
    <w:rsid w:val="00FC19BE"/>
    <w:rsid w:val="00FC1D9C"/>
    <w:rsid w:val="00FC228C"/>
    <w:rsid w:val="00FC250D"/>
    <w:rsid w:val="00FC2B49"/>
    <w:rsid w:val="00FC2E44"/>
    <w:rsid w:val="00FC3868"/>
    <w:rsid w:val="00FC3CC9"/>
    <w:rsid w:val="00FC3F46"/>
    <w:rsid w:val="00FC4A3D"/>
    <w:rsid w:val="00FC5931"/>
    <w:rsid w:val="00FC64A1"/>
    <w:rsid w:val="00FD0193"/>
    <w:rsid w:val="00FD03E3"/>
    <w:rsid w:val="00FD0C39"/>
    <w:rsid w:val="00FD1228"/>
    <w:rsid w:val="00FD2280"/>
    <w:rsid w:val="00FD2542"/>
    <w:rsid w:val="00FD25A7"/>
    <w:rsid w:val="00FD2CF2"/>
    <w:rsid w:val="00FD3305"/>
    <w:rsid w:val="00FD3604"/>
    <w:rsid w:val="00FD3A2E"/>
    <w:rsid w:val="00FD3DF0"/>
    <w:rsid w:val="00FD4A53"/>
    <w:rsid w:val="00FD5668"/>
    <w:rsid w:val="00FD61D7"/>
    <w:rsid w:val="00FD7018"/>
    <w:rsid w:val="00FD76D4"/>
    <w:rsid w:val="00FD7730"/>
    <w:rsid w:val="00FD7B50"/>
    <w:rsid w:val="00FE007D"/>
    <w:rsid w:val="00FE02F9"/>
    <w:rsid w:val="00FE0B43"/>
    <w:rsid w:val="00FE0B9C"/>
    <w:rsid w:val="00FE0CDC"/>
    <w:rsid w:val="00FE1F4E"/>
    <w:rsid w:val="00FE2026"/>
    <w:rsid w:val="00FE2D6D"/>
    <w:rsid w:val="00FE3E98"/>
    <w:rsid w:val="00FE41B5"/>
    <w:rsid w:val="00FE4C64"/>
    <w:rsid w:val="00FE64FB"/>
    <w:rsid w:val="00FE686F"/>
    <w:rsid w:val="00FE687A"/>
    <w:rsid w:val="00FE72CA"/>
    <w:rsid w:val="00FE78C2"/>
    <w:rsid w:val="00FE7B0C"/>
    <w:rsid w:val="00FE7BE3"/>
    <w:rsid w:val="00FE7E5F"/>
    <w:rsid w:val="00FF013A"/>
    <w:rsid w:val="00FF056C"/>
    <w:rsid w:val="00FF1F76"/>
    <w:rsid w:val="00FF2624"/>
    <w:rsid w:val="00FF3419"/>
    <w:rsid w:val="00FF3BB4"/>
    <w:rsid w:val="00FF4F6C"/>
    <w:rsid w:val="00FF51CF"/>
    <w:rsid w:val="00FF53B9"/>
    <w:rsid w:val="00FF593F"/>
    <w:rsid w:val="00FF607D"/>
    <w:rsid w:val="00FF62E3"/>
    <w:rsid w:val="00FF66AD"/>
    <w:rsid w:val="00FF66E0"/>
    <w:rsid w:val="00FF6A36"/>
    <w:rsid w:val="00FF6BD0"/>
    <w:rsid w:val="00FF778A"/>
    <w:rsid w:val="021E37B9"/>
    <w:rsid w:val="02B80A37"/>
    <w:rsid w:val="02D4B4E2"/>
    <w:rsid w:val="02FD646B"/>
    <w:rsid w:val="03DCBF3E"/>
    <w:rsid w:val="03E8D4A5"/>
    <w:rsid w:val="044E8864"/>
    <w:rsid w:val="04CEDBD8"/>
    <w:rsid w:val="056321D9"/>
    <w:rsid w:val="056B7CF4"/>
    <w:rsid w:val="05C6127D"/>
    <w:rsid w:val="063F8DC7"/>
    <w:rsid w:val="06877D3D"/>
    <w:rsid w:val="06B63943"/>
    <w:rsid w:val="0808351B"/>
    <w:rsid w:val="0832AD0E"/>
    <w:rsid w:val="08335707"/>
    <w:rsid w:val="0881412C"/>
    <w:rsid w:val="08930E4E"/>
    <w:rsid w:val="08B080D2"/>
    <w:rsid w:val="08C57CA9"/>
    <w:rsid w:val="08EE8C50"/>
    <w:rsid w:val="097C83B1"/>
    <w:rsid w:val="09F8FDB0"/>
    <w:rsid w:val="0A1A9796"/>
    <w:rsid w:val="0A56E341"/>
    <w:rsid w:val="0A869E24"/>
    <w:rsid w:val="0B3D4A0B"/>
    <w:rsid w:val="0B456520"/>
    <w:rsid w:val="0B4D5589"/>
    <w:rsid w:val="0B8A0C51"/>
    <w:rsid w:val="0D11B1FA"/>
    <w:rsid w:val="0DB9CC99"/>
    <w:rsid w:val="0E23F12B"/>
    <w:rsid w:val="0E565F07"/>
    <w:rsid w:val="0E7F01CB"/>
    <w:rsid w:val="0E917838"/>
    <w:rsid w:val="0E9C3E90"/>
    <w:rsid w:val="0EF1D468"/>
    <w:rsid w:val="0F62BC39"/>
    <w:rsid w:val="0F912C52"/>
    <w:rsid w:val="1004569C"/>
    <w:rsid w:val="10363303"/>
    <w:rsid w:val="103CC2AC"/>
    <w:rsid w:val="103DFE6A"/>
    <w:rsid w:val="10997BA0"/>
    <w:rsid w:val="1150E20B"/>
    <w:rsid w:val="11B8F5FD"/>
    <w:rsid w:val="11CCEF76"/>
    <w:rsid w:val="128FB6F8"/>
    <w:rsid w:val="12CE56A7"/>
    <w:rsid w:val="1325F21D"/>
    <w:rsid w:val="1339D089"/>
    <w:rsid w:val="134DC6E5"/>
    <w:rsid w:val="13872828"/>
    <w:rsid w:val="13B9951D"/>
    <w:rsid w:val="142B6B10"/>
    <w:rsid w:val="14893CF8"/>
    <w:rsid w:val="14A8742D"/>
    <w:rsid w:val="14C49969"/>
    <w:rsid w:val="1519707E"/>
    <w:rsid w:val="153543AF"/>
    <w:rsid w:val="15E1A47A"/>
    <w:rsid w:val="161A8388"/>
    <w:rsid w:val="1761BD5A"/>
    <w:rsid w:val="17676DD6"/>
    <w:rsid w:val="17FA66EA"/>
    <w:rsid w:val="181660BD"/>
    <w:rsid w:val="181843AB"/>
    <w:rsid w:val="182DB81A"/>
    <w:rsid w:val="1850BA65"/>
    <w:rsid w:val="188A2311"/>
    <w:rsid w:val="18CF79CE"/>
    <w:rsid w:val="18EAB755"/>
    <w:rsid w:val="192F097A"/>
    <w:rsid w:val="192F5E58"/>
    <w:rsid w:val="1A1FE3B3"/>
    <w:rsid w:val="1A22FD5E"/>
    <w:rsid w:val="1A3EF3E3"/>
    <w:rsid w:val="1AAB934A"/>
    <w:rsid w:val="1AAF023A"/>
    <w:rsid w:val="1B8F46F9"/>
    <w:rsid w:val="1C0A5965"/>
    <w:rsid w:val="1E8FABE0"/>
    <w:rsid w:val="1EE75D93"/>
    <w:rsid w:val="1F498F03"/>
    <w:rsid w:val="1FBC02D8"/>
    <w:rsid w:val="1FE8BAA8"/>
    <w:rsid w:val="20289B04"/>
    <w:rsid w:val="20C3C73D"/>
    <w:rsid w:val="2156A69F"/>
    <w:rsid w:val="215EFDD6"/>
    <w:rsid w:val="21C861DB"/>
    <w:rsid w:val="22042798"/>
    <w:rsid w:val="228C6869"/>
    <w:rsid w:val="22A12BE5"/>
    <w:rsid w:val="22C6E9A1"/>
    <w:rsid w:val="2308A035"/>
    <w:rsid w:val="245CDC8B"/>
    <w:rsid w:val="24624BDA"/>
    <w:rsid w:val="24B5D5F2"/>
    <w:rsid w:val="24F1A4AD"/>
    <w:rsid w:val="25F2BC93"/>
    <w:rsid w:val="2688F0E7"/>
    <w:rsid w:val="287F754C"/>
    <w:rsid w:val="2901A030"/>
    <w:rsid w:val="2968AB80"/>
    <w:rsid w:val="29DE980C"/>
    <w:rsid w:val="2B0F0B89"/>
    <w:rsid w:val="2B1796D8"/>
    <w:rsid w:val="2C52728D"/>
    <w:rsid w:val="2C775B5C"/>
    <w:rsid w:val="2C81D995"/>
    <w:rsid w:val="2E015B1E"/>
    <w:rsid w:val="2E5A719C"/>
    <w:rsid w:val="2EC66EBF"/>
    <w:rsid w:val="2EEBFFEF"/>
    <w:rsid w:val="2F919D26"/>
    <w:rsid w:val="2FF6AE12"/>
    <w:rsid w:val="305F5988"/>
    <w:rsid w:val="314F87A4"/>
    <w:rsid w:val="316EF433"/>
    <w:rsid w:val="31B44B1E"/>
    <w:rsid w:val="32933DC6"/>
    <w:rsid w:val="3390197C"/>
    <w:rsid w:val="33C09772"/>
    <w:rsid w:val="33ED0759"/>
    <w:rsid w:val="344A9D3C"/>
    <w:rsid w:val="352F26F7"/>
    <w:rsid w:val="354F38C6"/>
    <w:rsid w:val="35F26D28"/>
    <w:rsid w:val="361E5DAD"/>
    <w:rsid w:val="374FB130"/>
    <w:rsid w:val="377985FB"/>
    <w:rsid w:val="379284F5"/>
    <w:rsid w:val="37F802BC"/>
    <w:rsid w:val="383B15D5"/>
    <w:rsid w:val="38A9D7BB"/>
    <w:rsid w:val="38DF976E"/>
    <w:rsid w:val="394EB13A"/>
    <w:rsid w:val="3955CDE8"/>
    <w:rsid w:val="39E3FDC0"/>
    <w:rsid w:val="3A85D19A"/>
    <w:rsid w:val="3BF1FFFB"/>
    <w:rsid w:val="3BF92132"/>
    <w:rsid w:val="3C6B7C50"/>
    <w:rsid w:val="3C8DC5EA"/>
    <w:rsid w:val="3CFAFAE5"/>
    <w:rsid w:val="3DC02FA7"/>
    <w:rsid w:val="3DD2B984"/>
    <w:rsid w:val="3DD75948"/>
    <w:rsid w:val="3E070E27"/>
    <w:rsid w:val="3E5309E4"/>
    <w:rsid w:val="3EF39CEA"/>
    <w:rsid w:val="3F1FF31C"/>
    <w:rsid w:val="3F221445"/>
    <w:rsid w:val="3F415D44"/>
    <w:rsid w:val="3FB92C5E"/>
    <w:rsid w:val="3FCB8B0B"/>
    <w:rsid w:val="402538E9"/>
    <w:rsid w:val="41C4FB2F"/>
    <w:rsid w:val="41FA6F3A"/>
    <w:rsid w:val="427E8C2E"/>
    <w:rsid w:val="42D7CF62"/>
    <w:rsid w:val="430554D6"/>
    <w:rsid w:val="438E777A"/>
    <w:rsid w:val="4394553B"/>
    <w:rsid w:val="441C8473"/>
    <w:rsid w:val="45574EF0"/>
    <w:rsid w:val="45A3F584"/>
    <w:rsid w:val="45CEBC16"/>
    <w:rsid w:val="46C882E6"/>
    <w:rsid w:val="46D4A685"/>
    <w:rsid w:val="46FC1A54"/>
    <w:rsid w:val="472C6AF8"/>
    <w:rsid w:val="47E46F32"/>
    <w:rsid w:val="4870275A"/>
    <w:rsid w:val="4A5312E4"/>
    <w:rsid w:val="4A729B41"/>
    <w:rsid w:val="4A988359"/>
    <w:rsid w:val="4ABDA914"/>
    <w:rsid w:val="4AE6EC96"/>
    <w:rsid w:val="4B1B43C5"/>
    <w:rsid w:val="4B2CC6B3"/>
    <w:rsid w:val="4C1D5AAB"/>
    <w:rsid w:val="4C45FD86"/>
    <w:rsid w:val="4CB35B03"/>
    <w:rsid w:val="4CD806F2"/>
    <w:rsid w:val="4D46490E"/>
    <w:rsid w:val="4D4B6E33"/>
    <w:rsid w:val="4E4FD304"/>
    <w:rsid w:val="4E5CFCB1"/>
    <w:rsid w:val="4F8B61EE"/>
    <w:rsid w:val="50830742"/>
    <w:rsid w:val="50E1A86C"/>
    <w:rsid w:val="50E5069B"/>
    <w:rsid w:val="516E244C"/>
    <w:rsid w:val="53C69CC0"/>
    <w:rsid w:val="53E8FADA"/>
    <w:rsid w:val="55463A4E"/>
    <w:rsid w:val="57221D50"/>
    <w:rsid w:val="572882D7"/>
    <w:rsid w:val="57D85082"/>
    <w:rsid w:val="5946E30C"/>
    <w:rsid w:val="597AC771"/>
    <w:rsid w:val="5A232ED9"/>
    <w:rsid w:val="5A887EE7"/>
    <w:rsid w:val="5ACF5E41"/>
    <w:rsid w:val="5AE5C9B7"/>
    <w:rsid w:val="5BF1EC8A"/>
    <w:rsid w:val="5C7FE147"/>
    <w:rsid w:val="5CD0C736"/>
    <w:rsid w:val="5DB23DEB"/>
    <w:rsid w:val="5DCD4A76"/>
    <w:rsid w:val="5EA13FE9"/>
    <w:rsid w:val="5EBDEC1F"/>
    <w:rsid w:val="5EF6D011"/>
    <w:rsid w:val="5FC42FFB"/>
    <w:rsid w:val="61E7E86F"/>
    <w:rsid w:val="623EF5E0"/>
    <w:rsid w:val="624C2697"/>
    <w:rsid w:val="62A1A542"/>
    <w:rsid w:val="6367B301"/>
    <w:rsid w:val="644E39DF"/>
    <w:rsid w:val="64517707"/>
    <w:rsid w:val="6494CC0C"/>
    <w:rsid w:val="64954D50"/>
    <w:rsid w:val="64E9BE5F"/>
    <w:rsid w:val="650461CF"/>
    <w:rsid w:val="6504AE51"/>
    <w:rsid w:val="651E862C"/>
    <w:rsid w:val="65A28404"/>
    <w:rsid w:val="65B76D81"/>
    <w:rsid w:val="65F705F9"/>
    <w:rsid w:val="667A3425"/>
    <w:rsid w:val="66F78A7C"/>
    <w:rsid w:val="670FE3C1"/>
    <w:rsid w:val="671CAA6F"/>
    <w:rsid w:val="684C7F5D"/>
    <w:rsid w:val="68F33D48"/>
    <w:rsid w:val="6935013E"/>
    <w:rsid w:val="697EC057"/>
    <w:rsid w:val="69C28856"/>
    <w:rsid w:val="6A0F321E"/>
    <w:rsid w:val="6AB4A038"/>
    <w:rsid w:val="6B8E5075"/>
    <w:rsid w:val="6BA9404E"/>
    <w:rsid w:val="6BF426F0"/>
    <w:rsid w:val="6C07576F"/>
    <w:rsid w:val="6C1AE6B3"/>
    <w:rsid w:val="6C21A6EF"/>
    <w:rsid w:val="6D05D9C7"/>
    <w:rsid w:val="6D80A8EA"/>
    <w:rsid w:val="6E2038E5"/>
    <w:rsid w:val="6E5B726B"/>
    <w:rsid w:val="6E7A3DB6"/>
    <w:rsid w:val="6EFD2665"/>
    <w:rsid w:val="6F4C97E1"/>
    <w:rsid w:val="70648F05"/>
    <w:rsid w:val="7196DB63"/>
    <w:rsid w:val="71EFF9A2"/>
    <w:rsid w:val="72687246"/>
    <w:rsid w:val="7280E415"/>
    <w:rsid w:val="72D0B7E1"/>
    <w:rsid w:val="73278161"/>
    <w:rsid w:val="7373BF9F"/>
    <w:rsid w:val="737CFFD2"/>
    <w:rsid w:val="738BA1C9"/>
    <w:rsid w:val="748A53C9"/>
    <w:rsid w:val="753C8756"/>
    <w:rsid w:val="7543B402"/>
    <w:rsid w:val="75800A63"/>
    <w:rsid w:val="75AE3430"/>
    <w:rsid w:val="75C43DEE"/>
    <w:rsid w:val="766DD6A1"/>
    <w:rsid w:val="7696565B"/>
    <w:rsid w:val="76B65787"/>
    <w:rsid w:val="76BF70A2"/>
    <w:rsid w:val="76D51571"/>
    <w:rsid w:val="784D6FCD"/>
    <w:rsid w:val="78692711"/>
    <w:rsid w:val="78949412"/>
    <w:rsid w:val="79ADB2BD"/>
    <w:rsid w:val="79D741AF"/>
    <w:rsid w:val="79E36DE9"/>
    <w:rsid w:val="7A84DCD6"/>
    <w:rsid w:val="7AEFF39A"/>
    <w:rsid w:val="7B0B2D73"/>
    <w:rsid w:val="7B289B1A"/>
    <w:rsid w:val="7BF3D31A"/>
    <w:rsid w:val="7C1FD276"/>
    <w:rsid w:val="7C3DA96F"/>
    <w:rsid w:val="7C83403F"/>
    <w:rsid w:val="7D3645C9"/>
    <w:rsid w:val="7D9A5609"/>
    <w:rsid w:val="7EAA37BD"/>
    <w:rsid w:val="7F3A62B0"/>
    <w:rsid w:val="7F56807E"/>
    <w:rsid w:val="7F59ED28"/>
    <w:rsid w:val="7FACCF52"/>
    <w:rsid w:val="7FDB98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FFCB3"/>
  <w15:docId w15:val="{AF7D854E-4E7A-4926-9330-91231032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839"/>
    <w:rPr>
      <w:rFonts w:ascii="Trebuchet MS" w:hAnsi="Trebuchet MS"/>
      <w:color w:val="595959"/>
      <w:sz w:val="20"/>
    </w:rPr>
  </w:style>
  <w:style w:type="paragraph" w:styleId="Heading1">
    <w:name w:val="heading 1"/>
    <w:aliases w:val="Heading 1 BDO"/>
    <w:basedOn w:val="Normal"/>
    <w:next w:val="Normal"/>
    <w:link w:val="Heading1Char"/>
    <w:autoRedefine/>
    <w:uiPriority w:val="9"/>
    <w:rsid w:val="00FD4A53"/>
    <w:pPr>
      <w:keepNext/>
      <w:keepLines/>
      <w:pageBreakBefore/>
      <w:spacing w:before="240" w:after="0"/>
      <w:outlineLvl w:val="0"/>
    </w:pPr>
    <w:rPr>
      <w:rFonts w:eastAsiaTheme="majorEastAsia" w:cstheme="majorBidi"/>
      <w:caps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0E71"/>
    <w:pPr>
      <w:keepNext/>
      <w:keepLines/>
      <w:pageBreakBefore/>
      <w:spacing w:before="120" w:after="120" w:line="307" w:lineRule="auto"/>
      <w:ind w:right="2244"/>
      <w:outlineLvl w:val="1"/>
    </w:pPr>
    <w:rPr>
      <w:rFonts w:ascii="Cambria" w:eastAsia="Cambria" w:hAnsi="Cambria" w:cs="Cambria"/>
      <w:b/>
      <w:bCs/>
      <w:color w:val="auto"/>
      <w:spacing w:val="-4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DB6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DOCUMENT TITLE"/>
    <w:basedOn w:val="Normal"/>
    <w:next w:val="Normal"/>
    <w:link w:val="TitleChar"/>
    <w:uiPriority w:val="10"/>
    <w:qFormat/>
    <w:rsid w:val="00554C78"/>
    <w:pPr>
      <w:spacing w:after="720" w:line="240" w:lineRule="auto"/>
      <w:contextualSpacing/>
      <w:jc w:val="right"/>
    </w:pPr>
    <w:rPr>
      <w:rFonts w:eastAsiaTheme="majorEastAsia" w:cstheme="majorBidi"/>
      <w:caps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uiPriority w:val="10"/>
    <w:rsid w:val="00554C78"/>
    <w:rPr>
      <w:rFonts w:ascii="Trebuchet MS" w:eastAsiaTheme="majorEastAsia" w:hAnsi="Trebuchet MS" w:cstheme="majorBidi"/>
      <w:caps/>
      <w:color w:val="685040"/>
      <w:spacing w:val="-10"/>
      <w:kern w:val="28"/>
      <w:sz w:val="52"/>
      <w:szCs w:val="56"/>
    </w:rPr>
  </w:style>
  <w:style w:type="character" w:customStyle="1" w:styleId="Heading1Char">
    <w:name w:val="Heading 1 Char"/>
    <w:aliases w:val="Heading 1 BDO Char"/>
    <w:basedOn w:val="DefaultParagraphFont"/>
    <w:link w:val="Heading1"/>
    <w:uiPriority w:val="9"/>
    <w:rsid w:val="00FD4A53"/>
    <w:rPr>
      <w:rFonts w:ascii="Trebuchet MS" w:eastAsiaTheme="majorEastAsia" w:hAnsi="Trebuchet MS" w:cstheme="majorBidi"/>
      <w:caps/>
      <w:color w:val="FF0000"/>
      <w:sz w:val="72"/>
      <w:szCs w:val="32"/>
    </w:rPr>
  </w:style>
  <w:style w:type="paragraph" w:styleId="Header">
    <w:name w:val="header"/>
    <w:basedOn w:val="Normal"/>
    <w:link w:val="HeaderChar"/>
    <w:uiPriority w:val="99"/>
    <w:unhideWhenUsed/>
    <w:rsid w:val="00B40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171"/>
  </w:style>
  <w:style w:type="paragraph" w:styleId="Footer">
    <w:name w:val="footer"/>
    <w:basedOn w:val="Normal"/>
    <w:link w:val="FooterChar"/>
    <w:uiPriority w:val="99"/>
    <w:unhideWhenUsed/>
    <w:rsid w:val="00B40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171"/>
  </w:style>
  <w:style w:type="character" w:customStyle="1" w:styleId="Heading2Char">
    <w:name w:val="Heading 2 Char"/>
    <w:basedOn w:val="DefaultParagraphFont"/>
    <w:link w:val="Heading2"/>
    <w:uiPriority w:val="9"/>
    <w:rsid w:val="00A80E71"/>
    <w:rPr>
      <w:rFonts w:ascii="Cambria" w:eastAsia="Cambria" w:hAnsi="Cambria" w:cs="Cambria"/>
      <w:b/>
      <w:bCs/>
      <w:spacing w:val="-4"/>
      <w:sz w:val="24"/>
      <w:szCs w:val="24"/>
      <w:lang w:val="en-US"/>
    </w:rPr>
  </w:style>
  <w:style w:type="paragraph" w:customStyle="1" w:styleId="BDOH1">
    <w:name w:val="BDO H1"/>
    <w:basedOn w:val="Heading1"/>
    <w:next w:val="Normal"/>
    <w:link w:val="BDOH1Char"/>
    <w:qFormat/>
    <w:rsid w:val="002C27DB"/>
    <w:pPr>
      <w:numPr>
        <w:numId w:val="2"/>
      </w:numPr>
      <w:spacing w:after="240"/>
    </w:pPr>
    <w:rPr>
      <w:color w:val="ED1A3B"/>
      <w:sz w:val="36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2076C"/>
    <w:pPr>
      <w:pageBreakBefore w:val="0"/>
      <w:numPr>
        <w:ilvl w:val="1"/>
        <w:numId w:val="2"/>
      </w:numPr>
      <w:spacing w:after="0" w:line="276" w:lineRule="auto"/>
      <w:ind w:left="1080"/>
      <w:jc w:val="both"/>
    </w:pPr>
    <w:rPr>
      <w:color w:val="ED1A3B"/>
    </w:rPr>
  </w:style>
  <w:style w:type="character" w:customStyle="1" w:styleId="BDOH1Char">
    <w:name w:val="BDO H1 Char"/>
    <w:basedOn w:val="DefaultParagraphFont"/>
    <w:link w:val="BDOH1"/>
    <w:rsid w:val="002C27DB"/>
    <w:rPr>
      <w:rFonts w:ascii="Trebuchet MS" w:eastAsiaTheme="majorEastAsia" w:hAnsi="Trebuchet MS" w:cstheme="majorBidi"/>
      <w:caps/>
      <w:color w:val="ED1A3B"/>
      <w:sz w:val="36"/>
      <w:szCs w:val="32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104AF9"/>
    <w:pPr>
      <w:numPr>
        <w:ilvl w:val="2"/>
        <w:numId w:val="2"/>
      </w:numPr>
      <w:spacing w:after="120"/>
    </w:pPr>
    <w:rPr>
      <w:rFonts w:ascii="Trebuchet MS" w:hAnsi="Trebuchet MS"/>
      <w:color w:val="ED1A3B"/>
      <w:sz w:val="28"/>
    </w:rPr>
  </w:style>
  <w:style w:type="character" w:customStyle="1" w:styleId="BDOH2Char">
    <w:name w:val="BDO H2 Char"/>
    <w:basedOn w:val="Heading2Char"/>
    <w:link w:val="BDOH2"/>
    <w:rsid w:val="0042076C"/>
    <w:rPr>
      <w:rFonts w:ascii="Cambria" w:eastAsia="Cambria" w:hAnsi="Cambria" w:cs="Cambria"/>
      <w:b/>
      <w:bCs/>
      <w:color w:val="ED1A3B"/>
      <w:spacing w:val="-4"/>
      <w:sz w:val="24"/>
      <w:szCs w:val="24"/>
      <w:lang w:val="en-US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8E05AB"/>
    <w:pPr>
      <w:numPr>
        <w:numId w:val="1"/>
      </w:numPr>
      <w:spacing w:before="120" w:after="40"/>
    </w:pPr>
    <w:rPr>
      <w:rFonts w:ascii="Trebuchet MS" w:hAnsi="Trebuchet MS"/>
      <w:i w:val="0"/>
      <w:color w:val="ED1A3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CE"/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character" w:customStyle="1" w:styleId="BDOH3Char">
    <w:name w:val="BDO H3 Char"/>
    <w:basedOn w:val="Heading3Char"/>
    <w:link w:val="BDOH3"/>
    <w:rsid w:val="00104AF9"/>
    <w:rPr>
      <w:rFonts w:ascii="Trebuchet MS" w:eastAsiaTheme="majorEastAsia" w:hAnsi="Trebuchet MS" w:cstheme="majorBidi"/>
      <w:color w:val="ED1A3B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B3"/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character" w:customStyle="1" w:styleId="BDOH4Char">
    <w:name w:val="BDO H4 Char"/>
    <w:basedOn w:val="Heading4Char"/>
    <w:link w:val="BDOH4"/>
    <w:rsid w:val="008E05AB"/>
    <w:rPr>
      <w:rFonts w:ascii="Trebuchet MS" w:eastAsiaTheme="majorEastAsia" w:hAnsi="Trebuchet MS" w:cstheme="majorBidi"/>
      <w:i/>
      <w:iCs/>
      <w:color w:val="ED1A3B"/>
      <w:sz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0C2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Citation List,List Paragraph Char Char,List Paragraph1,Bullets,Graphic,Table of contents numbered,Resume Title,Ha,Bullets1,lp1,List Paragraph11,List Paragraph1 Char Char,Figure_name,ADB paragraph numbering,Bullet List,FooterText,numbered"/>
    <w:basedOn w:val="Normal"/>
    <w:link w:val="ListParagraphChar"/>
    <w:uiPriority w:val="1"/>
    <w:qFormat/>
    <w:rsid w:val="00287409"/>
    <w:pPr>
      <w:ind w:left="720"/>
      <w:contextualSpacing/>
    </w:pPr>
  </w:style>
  <w:style w:type="paragraph" w:customStyle="1" w:styleId="Heading1Text">
    <w:name w:val="Heading 1 Text"/>
    <w:basedOn w:val="Normal"/>
    <w:link w:val="Heading1TextChar"/>
    <w:qFormat/>
    <w:rsid w:val="00554C78"/>
    <w:pPr>
      <w:spacing w:before="240" w:after="120" w:line="276" w:lineRule="auto"/>
    </w:pPr>
  </w:style>
  <w:style w:type="paragraph" w:customStyle="1" w:styleId="heading2Text">
    <w:name w:val="heading 2 Text"/>
    <w:basedOn w:val="Normal"/>
    <w:link w:val="heading2TextChar"/>
    <w:qFormat/>
    <w:rsid w:val="00554C78"/>
    <w:pPr>
      <w:spacing w:line="276" w:lineRule="auto"/>
    </w:pPr>
    <w:rPr>
      <w:sz w:val="18"/>
    </w:rPr>
  </w:style>
  <w:style w:type="character" w:customStyle="1" w:styleId="Heading1TextChar">
    <w:name w:val="Heading 1 Text Char"/>
    <w:basedOn w:val="DefaultParagraphFont"/>
    <w:link w:val="Heading1Text"/>
    <w:rsid w:val="00554C78"/>
    <w:rPr>
      <w:rFonts w:ascii="Trebuchet MS" w:hAnsi="Trebuchet MS"/>
      <w:color w:val="685040"/>
      <w:sz w:val="20"/>
    </w:rPr>
  </w:style>
  <w:style w:type="paragraph" w:customStyle="1" w:styleId="heading3Text">
    <w:name w:val="heading 3 Text"/>
    <w:basedOn w:val="Normal"/>
    <w:link w:val="heading3TextChar"/>
    <w:qFormat/>
    <w:rsid w:val="00554C78"/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554C78"/>
    <w:rPr>
      <w:rFonts w:ascii="Trebuchet MS" w:hAnsi="Trebuchet MS"/>
      <w:color w:val="685040"/>
      <w:sz w:val="18"/>
    </w:rPr>
  </w:style>
  <w:style w:type="table" w:styleId="TableGrid">
    <w:name w:val="Table Grid"/>
    <w:basedOn w:val="TableNormal"/>
    <w:uiPriority w:val="39"/>
    <w:rsid w:val="000F3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TextChar">
    <w:name w:val="heading 3 Text Char"/>
    <w:basedOn w:val="DefaultParagraphFont"/>
    <w:link w:val="heading3Text"/>
    <w:rsid w:val="00554C78"/>
    <w:rPr>
      <w:rFonts w:ascii="Trebuchet MS" w:hAnsi="Trebuchet MS"/>
      <w:color w:val="685040"/>
      <w:sz w:val="18"/>
    </w:rPr>
  </w:style>
  <w:style w:type="paragraph" w:customStyle="1" w:styleId="Level1Bullets">
    <w:name w:val="Level 1 Bullets"/>
    <w:basedOn w:val="Heading1Text"/>
    <w:link w:val="Level1BulletsChar"/>
    <w:qFormat/>
    <w:rsid w:val="007C1046"/>
    <w:pPr>
      <w:numPr>
        <w:numId w:val="3"/>
      </w:numPr>
      <w:spacing w:before="120" w:line="240" w:lineRule="auto"/>
    </w:pPr>
  </w:style>
  <w:style w:type="paragraph" w:customStyle="1" w:styleId="Level2Bullets">
    <w:name w:val="Level 2 Bullets"/>
    <w:basedOn w:val="heading2Text"/>
    <w:link w:val="Level2BulletsChar"/>
    <w:qFormat/>
    <w:rsid w:val="007C1046"/>
    <w:pPr>
      <w:numPr>
        <w:numId w:val="4"/>
      </w:numPr>
      <w:spacing w:after="0"/>
    </w:pPr>
  </w:style>
  <w:style w:type="character" w:customStyle="1" w:styleId="Level1BulletsChar">
    <w:name w:val="Level 1 Bullets Char"/>
    <w:basedOn w:val="Heading1TextChar"/>
    <w:link w:val="Level1Bullets"/>
    <w:rsid w:val="000C7BC7"/>
    <w:rPr>
      <w:rFonts w:ascii="Trebuchet MS" w:hAnsi="Trebuchet MS"/>
      <w:color w:val="595959"/>
      <w:sz w:val="20"/>
    </w:rPr>
  </w:style>
  <w:style w:type="paragraph" w:customStyle="1" w:styleId="Level3bullets">
    <w:name w:val="Level 3 bullets"/>
    <w:basedOn w:val="heading3Text"/>
    <w:link w:val="Level3bulletsChar"/>
    <w:qFormat/>
    <w:rsid w:val="00BE4F24"/>
    <w:pPr>
      <w:numPr>
        <w:numId w:val="5"/>
      </w:numPr>
      <w:spacing w:after="0" w:line="240" w:lineRule="auto"/>
    </w:pPr>
  </w:style>
  <w:style w:type="character" w:customStyle="1" w:styleId="Level2BulletsChar">
    <w:name w:val="Level 2 Bullets Char"/>
    <w:basedOn w:val="heading2TextChar"/>
    <w:link w:val="Level2Bullets"/>
    <w:rsid w:val="000C7BC7"/>
    <w:rPr>
      <w:rFonts w:ascii="Trebuchet MS" w:hAnsi="Trebuchet MS"/>
      <w:color w:val="595959"/>
      <w:sz w:val="18"/>
    </w:rPr>
  </w:style>
  <w:style w:type="paragraph" w:customStyle="1" w:styleId="heading4text">
    <w:name w:val="heading 4 text"/>
    <w:basedOn w:val="Normal"/>
    <w:link w:val="heading4textChar"/>
    <w:qFormat/>
    <w:rsid w:val="007C1046"/>
    <w:pPr>
      <w:spacing w:line="240" w:lineRule="auto"/>
      <w:ind w:left="720"/>
    </w:pPr>
    <w:rPr>
      <w:sz w:val="18"/>
    </w:rPr>
  </w:style>
  <w:style w:type="character" w:customStyle="1" w:styleId="Level3bulletsChar">
    <w:name w:val="Level 3 bullets Char"/>
    <w:basedOn w:val="heading3TextChar"/>
    <w:link w:val="Level3bullets"/>
    <w:rsid w:val="000C7BC7"/>
    <w:rPr>
      <w:rFonts w:ascii="Trebuchet MS" w:hAnsi="Trebuchet MS"/>
      <w:color w:val="595959"/>
      <w:sz w:val="18"/>
    </w:rPr>
  </w:style>
  <w:style w:type="character" w:styleId="Strong">
    <w:name w:val="Strong"/>
    <w:basedOn w:val="DefaultParagraphFont"/>
    <w:uiPriority w:val="22"/>
    <w:qFormat/>
    <w:rsid w:val="007C1046"/>
    <w:rPr>
      <w:rFonts w:ascii="Trebuchet MS" w:hAnsi="Trebuchet MS"/>
      <w:b/>
      <w:bCs/>
      <w:color w:val="EC1A3A"/>
      <w:u w:val="single"/>
    </w:rPr>
  </w:style>
  <w:style w:type="character" w:customStyle="1" w:styleId="heading4textChar">
    <w:name w:val="heading 4 text Char"/>
    <w:basedOn w:val="DefaultParagraphFont"/>
    <w:link w:val="heading4text"/>
    <w:rsid w:val="007C1046"/>
    <w:rPr>
      <w:rFonts w:ascii="Trebuchet MS" w:hAnsi="Trebuchet MS"/>
      <w:color w:val="595959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9C"/>
    <w:pPr>
      <w:pBdr>
        <w:top w:val="single" w:sz="4" w:space="10" w:color="EC1A3A"/>
        <w:bottom w:val="single" w:sz="4" w:space="10" w:color="EC1A3A"/>
      </w:pBdr>
      <w:spacing w:before="360" w:after="360"/>
      <w:ind w:left="864" w:right="864"/>
      <w:jc w:val="center"/>
    </w:pPr>
    <w:rPr>
      <w:i/>
      <w:iCs/>
      <w:color w:val="EC1A3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9C"/>
    <w:rPr>
      <w:rFonts w:ascii="Trebuchet MS" w:hAnsi="Trebuchet MS"/>
      <w:i/>
      <w:iCs/>
      <w:color w:val="EC1A3A"/>
    </w:rPr>
  </w:style>
  <w:style w:type="paragraph" w:customStyle="1" w:styleId="Tabletext">
    <w:name w:val="Table text"/>
    <w:basedOn w:val="Normal"/>
    <w:uiPriority w:val="99"/>
    <w:qFormat/>
    <w:rsid w:val="00554C78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1">
    <w:name w:val="BDO Table 1"/>
    <w:basedOn w:val="TableNormal"/>
    <w:uiPriority w:val="99"/>
    <w:rsid w:val="00D953CB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character" w:styleId="IntenseEmphasis">
    <w:name w:val="Intense Emphasis"/>
    <w:basedOn w:val="DefaultParagraphFont"/>
    <w:uiPriority w:val="21"/>
    <w:qFormat/>
    <w:rsid w:val="007C1046"/>
    <w:rPr>
      <w:rFonts w:ascii="Trebuchet MS" w:hAnsi="Trebuchet MS"/>
      <w:b w:val="0"/>
      <w:i w:val="0"/>
      <w:iCs/>
      <w:color w:val="EC1A3A"/>
      <w:sz w:val="24"/>
      <w:u w:val="single"/>
    </w:rPr>
  </w:style>
  <w:style w:type="paragraph" w:customStyle="1" w:styleId="Disclaimer">
    <w:name w:val="Disclaimer"/>
    <w:basedOn w:val="Normal"/>
    <w:uiPriority w:val="99"/>
    <w:qFormat/>
    <w:rsid w:val="00BB068F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BB068F"/>
    <w:rPr>
      <w:color w:val="FFFFFF" w:themeColor="background1"/>
    </w:rPr>
  </w:style>
  <w:style w:type="paragraph" w:styleId="NoSpacing">
    <w:name w:val="No Spacing"/>
    <w:link w:val="NoSpacingChar"/>
    <w:uiPriority w:val="1"/>
    <w:qFormat/>
    <w:rsid w:val="001D35C6"/>
    <w:pPr>
      <w:spacing w:after="0" w:line="240" w:lineRule="auto"/>
    </w:pPr>
    <w:rPr>
      <w:color w:val="44546A" w:themeColor="text2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35C6"/>
    <w:rPr>
      <w:color w:val="44546A" w:themeColor="text2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1F7531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26B3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12117"/>
    <w:pPr>
      <w:pBdr>
        <w:top w:val="single" w:sz="8" w:space="1" w:color="ED1A3B"/>
      </w:pBdr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940E58"/>
    <w:pPr>
      <w:spacing w:after="100"/>
      <w:ind w:left="220"/>
    </w:pPr>
    <w:rPr>
      <w:color w:val="404040"/>
    </w:rPr>
  </w:style>
  <w:style w:type="paragraph" w:styleId="TOC3">
    <w:name w:val="toc 3"/>
    <w:basedOn w:val="Normal"/>
    <w:next w:val="Normal"/>
    <w:autoRedefine/>
    <w:uiPriority w:val="39"/>
    <w:unhideWhenUsed/>
    <w:rsid w:val="000D26B3"/>
    <w:pPr>
      <w:spacing w:after="100"/>
      <w:ind w:left="440"/>
    </w:pPr>
    <w:rPr>
      <w:color w:val="4A442A"/>
    </w:rPr>
  </w:style>
  <w:style w:type="paragraph" w:customStyle="1" w:styleId="TableofContents">
    <w:name w:val="Table of Contents"/>
    <w:basedOn w:val="Normal"/>
    <w:link w:val="TableofContentsChar"/>
    <w:qFormat/>
    <w:rsid w:val="00554C78"/>
    <w:pPr>
      <w:jc w:val="right"/>
    </w:pPr>
    <w:rPr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554C78"/>
    <w:rPr>
      <w:rFonts w:ascii="Trebuchet MS" w:hAnsi="Trebuchet MS"/>
      <w:color w:val="685040"/>
      <w:sz w:val="48"/>
    </w:rPr>
  </w:style>
  <w:style w:type="table" w:customStyle="1" w:styleId="BDO2">
    <w:name w:val="BDO 2"/>
    <w:basedOn w:val="TableNormal"/>
    <w:uiPriority w:val="99"/>
    <w:rsid w:val="00554C78"/>
    <w:pPr>
      <w:spacing w:after="0" w:line="240" w:lineRule="auto"/>
    </w:pPr>
    <w:rPr>
      <w:rFonts w:ascii="Trebuchet MS" w:hAnsi="Trebuchet MS"/>
      <w:color w:val="FFFFFF" w:themeColor="background1"/>
      <w:sz w:val="18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cPr>
      <w:shd w:val="clear" w:color="auto" w:fill="FFFFFF" w:themeFill="background1"/>
    </w:tcPr>
    <w:tblStylePr w:type="firstRow">
      <w:rPr>
        <w:rFonts w:ascii="Yu Gothic UI Semibold" w:hAnsi="Yu Gothic UI Semibold"/>
        <w:color w:val="FFFFFF" w:themeColor="background1"/>
        <w:sz w:val="20"/>
      </w:rPr>
      <w:tblPr/>
      <w:tcPr>
        <w:shd w:val="clear" w:color="auto" w:fill="404040"/>
      </w:tcPr>
    </w:tblStylePr>
  </w:style>
  <w:style w:type="table" w:customStyle="1" w:styleId="TableGridLight1">
    <w:name w:val="Table Grid Light1"/>
    <w:aliases w:val="BDO 1"/>
    <w:basedOn w:val="TableNormal"/>
    <w:uiPriority w:val="40"/>
    <w:rsid w:val="009472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5Dark-Accent61">
    <w:name w:val="Grid Table 5 Dark - Accent 61"/>
    <w:aliases w:val="BDO 3"/>
    <w:basedOn w:val="TableNormal"/>
    <w:uiPriority w:val="50"/>
    <w:rsid w:val="00EB328A"/>
    <w:pPr>
      <w:spacing w:after="0" w:line="240" w:lineRule="auto"/>
    </w:pPr>
    <w:rPr>
      <w:rFonts w:ascii="Trebuchet MS" w:hAnsi="Trebuchet MS"/>
      <w:sz w:val="18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Yu Gothic UI Semibold" w:hAnsi="Yu Gothic UI Semibold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Yu Gothic UI Semibold" w:hAnsi="Yu Gothic UI Semibold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Yu Gothic UI Semibold" w:hAnsi="Yu Gothic UI Semibold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Yu Gothic UI Semibold" w:hAnsi="Yu Gothic UI Semibold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Yu Gothic UI Semibold" w:hAnsi="Yu Gothic UI Semibold"/>
        <w:sz w:val="18"/>
      </w:rPr>
      <w:tblPr/>
      <w:tcPr>
        <w:shd w:val="clear" w:color="auto" w:fill="E7E7E7"/>
      </w:tcPr>
    </w:tblStylePr>
    <w:tblStylePr w:type="band2Vert">
      <w:rPr>
        <w:rFonts w:ascii="Yu Gothic UI Semibold" w:hAnsi="Yu Gothic UI Semibold"/>
        <w:sz w:val="18"/>
      </w:rPr>
      <w:tblPr/>
      <w:tcPr>
        <w:shd w:val="clear" w:color="auto" w:fill="E7E7E7"/>
      </w:tcPr>
    </w:tblStylePr>
    <w:tblStylePr w:type="band1Horz">
      <w:rPr>
        <w:rFonts w:ascii="Yu Gothic UI Semibold" w:hAnsi="Yu Gothic UI Semibold"/>
        <w:sz w:val="18"/>
      </w:rPr>
      <w:tblPr/>
      <w:tcPr>
        <w:shd w:val="clear" w:color="auto" w:fill="E7E7E7"/>
      </w:tcPr>
    </w:tblStylePr>
    <w:tblStylePr w:type="band2Horz">
      <w:rPr>
        <w:rFonts w:ascii="Yu Gothic UI Semibold" w:hAnsi="Yu Gothic UI Semibold"/>
        <w:sz w:val="18"/>
      </w:rPr>
      <w:tblPr/>
      <w:tcPr>
        <w:shd w:val="clear" w:color="auto" w:fill="E7E7E7"/>
      </w:tcPr>
    </w:tblStylePr>
  </w:style>
  <w:style w:type="paragraph" w:customStyle="1" w:styleId="paragraph">
    <w:name w:val="paragraph"/>
    <w:basedOn w:val="Normal"/>
    <w:rsid w:val="00EB3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EB328A"/>
  </w:style>
  <w:style w:type="character" w:customStyle="1" w:styleId="eop">
    <w:name w:val="eop"/>
    <w:basedOn w:val="DefaultParagraphFont"/>
    <w:rsid w:val="00EB328A"/>
  </w:style>
  <w:style w:type="character" w:styleId="CommentReference">
    <w:name w:val="annotation reference"/>
    <w:basedOn w:val="DefaultParagraphFont"/>
    <w:uiPriority w:val="99"/>
    <w:semiHidden/>
    <w:unhideWhenUsed/>
    <w:rsid w:val="00EB32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28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28A"/>
    <w:rPr>
      <w:rFonts w:ascii="Trebuchet MS" w:hAnsi="Trebuchet MS"/>
      <w:color w:val="595959"/>
      <w:sz w:val="20"/>
      <w:szCs w:val="20"/>
    </w:rPr>
  </w:style>
  <w:style w:type="paragraph" w:customStyle="1" w:styleId="tabletext0">
    <w:name w:val="tabletext"/>
    <w:basedOn w:val="Normal"/>
    <w:rsid w:val="00EB328A"/>
    <w:pPr>
      <w:spacing w:after="0" w:line="240" w:lineRule="auto"/>
    </w:pPr>
    <w:rPr>
      <w:rFonts w:ascii="Calibri" w:hAnsi="Calibri" w:cs="Calibri"/>
      <w:color w:val="auto"/>
      <w:sz w:val="22"/>
      <w:lang w:eastAsia="en-IN"/>
    </w:rPr>
  </w:style>
  <w:style w:type="character" w:customStyle="1" w:styleId="Mention1">
    <w:name w:val="Mention1"/>
    <w:basedOn w:val="DefaultParagraphFont"/>
    <w:uiPriority w:val="99"/>
    <w:unhideWhenUsed/>
    <w:rsid w:val="002B220D"/>
    <w:rPr>
      <w:color w:val="2B579A"/>
      <w:shd w:val="clear" w:color="auto" w:fill="E1DFDD"/>
    </w:rPr>
  </w:style>
  <w:style w:type="paragraph" w:customStyle="1" w:styleId="Default">
    <w:name w:val="Default"/>
    <w:rsid w:val="006C1D2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Heading2Text0">
    <w:name w:val="Heading 2 Text"/>
    <w:basedOn w:val="Normal"/>
    <w:link w:val="Heading2TextChar0"/>
    <w:rsid w:val="009374B3"/>
    <w:pPr>
      <w:spacing w:after="120" w:line="276" w:lineRule="auto"/>
      <w:ind w:left="720"/>
    </w:pPr>
    <w:rPr>
      <w:rFonts w:eastAsia="Times New Roman" w:cs="Times New Roman"/>
      <w:color w:val="685040"/>
      <w:kern w:val="16"/>
      <w:szCs w:val="24"/>
      <w:lang w:val="en-GB" w:eastAsia="en-GB"/>
    </w:rPr>
  </w:style>
  <w:style w:type="character" w:customStyle="1" w:styleId="Heading2TextChar0">
    <w:name w:val="Heading 2 Text Char"/>
    <w:basedOn w:val="DefaultParagraphFont"/>
    <w:link w:val="Heading2Text0"/>
    <w:rsid w:val="009374B3"/>
    <w:rPr>
      <w:rFonts w:ascii="Trebuchet MS" w:eastAsia="Times New Roman" w:hAnsi="Trebuchet MS" w:cs="Times New Roman"/>
      <w:color w:val="685040"/>
      <w:kern w:val="16"/>
      <w:sz w:val="20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C142A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59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5989"/>
    <w:rPr>
      <w:rFonts w:ascii="Trebuchet MS" w:hAnsi="Trebuchet MS"/>
      <w:b/>
      <w:bCs/>
      <w:color w:val="595959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unhideWhenUsed/>
    <w:rsid w:val="0068598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1077C"/>
    <w:pPr>
      <w:pageBreakBefore w:val="0"/>
      <w:outlineLvl w:val="9"/>
    </w:pPr>
    <w:rPr>
      <w:rFonts w:asciiTheme="majorHAnsi" w:hAnsiTheme="majorHAnsi"/>
      <w:caps w:val="0"/>
      <w:color w:val="2F2F2F" w:themeColor="accent1" w:themeShade="BF"/>
      <w:lang w:val="en-US"/>
    </w:rPr>
  </w:style>
  <w:style w:type="table" w:customStyle="1" w:styleId="ListTable3-Accent41">
    <w:name w:val="List Table 3 - Accent 41"/>
    <w:basedOn w:val="TableNormal"/>
    <w:uiPriority w:val="48"/>
    <w:rsid w:val="0071077C"/>
    <w:pPr>
      <w:spacing w:after="0" w:line="240" w:lineRule="auto"/>
    </w:pPr>
    <w:tblPr>
      <w:tblStyleRowBandSize w:val="1"/>
      <w:tblStyleColBandSize w:val="1"/>
      <w:tblBorders>
        <w:top w:val="single" w:sz="4" w:space="0" w:color="02A5E2" w:themeColor="accent4"/>
        <w:left w:val="single" w:sz="4" w:space="0" w:color="02A5E2" w:themeColor="accent4"/>
        <w:bottom w:val="single" w:sz="4" w:space="0" w:color="02A5E2" w:themeColor="accent4"/>
        <w:right w:val="single" w:sz="4" w:space="0" w:color="02A5E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A5E2" w:themeFill="accent4"/>
      </w:tcPr>
    </w:tblStylePr>
    <w:tblStylePr w:type="lastRow">
      <w:rPr>
        <w:b/>
        <w:bCs/>
      </w:rPr>
      <w:tblPr/>
      <w:tcPr>
        <w:tcBorders>
          <w:top w:val="double" w:sz="4" w:space="0" w:color="02A5E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A5E2" w:themeColor="accent4"/>
          <w:right w:val="single" w:sz="4" w:space="0" w:color="02A5E2" w:themeColor="accent4"/>
        </w:tcBorders>
      </w:tcPr>
    </w:tblStylePr>
    <w:tblStylePr w:type="band1Horz">
      <w:tblPr/>
      <w:tcPr>
        <w:tcBorders>
          <w:top w:val="single" w:sz="4" w:space="0" w:color="02A5E2" w:themeColor="accent4"/>
          <w:bottom w:val="single" w:sz="4" w:space="0" w:color="02A5E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 w:themeColor="accent4"/>
          <w:left w:val="nil"/>
        </w:tcBorders>
      </w:tcPr>
    </w:tblStylePr>
    <w:tblStylePr w:type="swCell">
      <w:tblPr/>
      <w:tcPr>
        <w:tcBorders>
          <w:top w:val="double" w:sz="4" w:space="0" w:color="02A5E2" w:themeColor="accent4"/>
          <w:right w:val="nil"/>
        </w:tcBorders>
      </w:tcPr>
    </w:tblStylePr>
  </w:style>
  <w:style w:type="table" w:customStyle="1" w:styleId="BDOTable">
    <w:name w:val="BDO Table"/>
    <w:basedOn w:val="TableNormal"/>
    <w:uiPriority w:val="99"/>
    <w:rsid w:val="00F46AD9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Level1Bullet">
    <w:name w:val="Level 1 Bullet"/>
    <w:basedOn w:val="Normal"/>
    <w:link w:val="Level1BulletChar"/>
    <w:qFormat/>
    <w:rsid w:val="00F46AD9"/>
    <w:pPr>
      <w:spacing w:after="0" w:line="240" w:lineRule="auto"/>
      <w:ind w:left="360" w:hanging="360"/>
    </w:pPr>
  </w:style>
  <w:style w:type="character" w:customStyle="1" w:styleId="Level1BulletChar">
    <w:name w:val="Level 1 Bullet Char"/>
    <w:basedOn w:val="DefaultParagraphFont"/>
    <w:link w:val="Level1Bullet"/>
    <w:rsid w:val="00F46AD9"/>
    <w:rPr>
      <w:rFonts w:ascii="Trebuchet MS" w:hAnsi="Trebuchet MS"/>
      <w:color w:val="595959"/>
      <w:sz w:val="20"/>
    </w:r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Bullets1 Char,lp1 Char,List Paragraph11 Char,List Paragraph1 Char Char Char"/>
    <w:basedOn w:val="DefaultParagraphFont"/>
    <w:link w:val="ListParagraph"/>
    <w:uiPriority w:val="1"/>
    <w:qFormat/>
    <w:locked/>
    <w:rsid w:val="0098415D"/>
    <w:rPr>
      <w:rFonts w:ascii="Trebuchet MS" w:hAnsi="Trebuchet MS"/>
      <w:color w:val="595959"/>
      <w:sz w:val="20"/>
    </w:rPr>
  </w:style>
  <w:style w:type="table" w:customStyle="1" w:styleId="BDOTable11">
    <w:name w:val="BDO Table 11"/>
    <w:basedOn w:val="TableNormal"/>
    <w:uiPriority w:val="99"/>
    <w:rsid w:val="0090695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0">
    <w:name w:val="BDO Table1"/>
    <w:basedOn w:val="TableNormal"/>
    <w:uiPriority w:val="99"/>
    <w:rsid w:val="0090695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PlainTable21">
    <w:name w:val="Plain Table 21"/>
    <w:basedOn w:val="TableNormal"/>
    <w:uiPriority w:val="42"/>
    <w:rsid w:val="0090695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BDOTable12">
    <w:name w:val="BDO Table 12"/>
    <w:basedOn w:val="TableNormal"/>
    <w:uiPriority w:val="99"/>
    <w:rsid w:val="00FC4A3D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2">
    <w:name w:val="BDO Table2"/>
    <w:basedOn w:val="TableNormal"/>
    <w:uiPriority w:val="99"/>
    <w:rsid w:val="00FC4A3D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3">
    <w:name w:val="BDO Table 13"/>
    <w:basedOn w:val="TableNormal"/>
    <w:uiPriority w:val="99"/>
    <w:rsid w:val="006B39A7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4">
    <w:name w:val="BDO Table 14"/>
    <w:basedOn w:val="TableNormal"/>
    <w:uiPriority w:val="99"/>
    <w:rsid w:val="009F46AC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3">
    <w:name w:val="BDO Table3"/>
    <w:basedOn w:val="TableNormal"/>
    <w:uiPriority w:val="99"/>
    <w:rsid w:val="009F46AC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PlainTable210">
    <w:name w:val="Plain Table 21"/>
    <w:basedOn w:val="TableNormal"/>
    <w:next w:val="PlainTable21"/>
    <w:uiPriority w:val="42"/>
    <w:rsid w:val="009F46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BDOTable141">
    <w:name w:val="BDO Table 141"/>
    <w:basedOn w:val="TableNormal"/>
    <w:uiPriority w:val="99"/>
    <w:rsid w:val="00A432E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31">
    <w:name w:val="BDO Table31"/>
    <w:basedOn w:val="TableNormal"/>
    <w:uiPriority w:val="99"/>
    <w:rsid w:val="00A432E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PlainTable211">
    <w:name w:val="Plain Table 211"/>
    <w:basedOn w:val="TableNormal"/>
    <w:next w:val="PlainTable21"/>
    <w:uiPriority w:val="42"/>
    <w:rsid w:val="00A432E3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BDOTable15">
    <w:name w:val="BDO Table 15"/>
    <w:basedOn w:val="TableNormal"/>
    <w:uiPriority w:val="99"/>
    <w:rsid w:val="00E93217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6">
    <w:name w:val="BDO Table 16"/>
    <w:basedOn w:val="TableNormal"/>
    <w:uiPriority w:val="99"/>
    <w:rsid w:val="00895EA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7">
    <w:name w:val="BDO Table 17"/>
    <w:basedOn w:val="TableNormal"/>
    <w:uiPriority w:val="99"/>
    <w:rsid w:val="00160A3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ListTable3-Accent31">
    <w:name w:val="List Table 3 - Accent 31"/>
    <w:basedOn w:val="TableNormal"/>
    <w:next w:val="ListTable3-Accent32"/>
    <w:uiPriority w:val="48"/>
    <w:rsid w:val="0047040D"/>
    <w:pPr>
      <w:spacing w:after="0" w:line="240" w:lineRule="auto"/>
    </w:pPr>
    <w:tblPr>
      <w:tblStyleRowBandSize w:val="1"/>
      <w:tblStyleColBandSize w:val="1"/>
      <w:tblBorders>
        <w:top w:val="single" w:sz="4" w:space="0" w:color="218F8B"/>
        <w:left w:val="single" w:sz="4" w:space="0" w:color="218F8B"/>
        <w:bottom w:val="single" w:sz="4" w:space="0" w:color="218F8B"/>
        <w:right w:val="single" w:sz="4" w:space="0" w:color="218F8B"/>
      </w:tblBorders>
    </w:tblPr>
    <w:tblStylePr w:type="firstRow">
      <w:rPr>
        <w:b/>
        <w:bCs/>
        <w:color w:val="FFFFFF"/>
      </w:rPr>
      <w:tblPr/>
      <w:tcPr>
        <w:shd w:val="clear" w:color="auto" w:fill="218F8B"/>
      </w:tcPr>
    </w:tblStylePr>
    <w:tblStylePr w:type="lastRow">
      <w:rPr>
        <w:b/>
        <w:bCs/>
      </w:rPr>
      <w:tblPr/>
      <w:tcPr>
        <w:tcBorders>
          <w:top w:val="double" w:sz="4" w:space="0" w:color="218F8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218F8B"/>
          <w:right w:val="single" w:sz="4" w:space="0" w:color="218F8B"/>
        </w:tcBorders>
      </w:tcPr>
    </w:tblStylePr>
    <w:tblStylePr w:type="band1Horz">
      <w:tblPr/>
      <w:tcPr>
        <w:tcBorders>
          <w:top w:val="single" w:sz="4" w:space="0" w:color="218F8B"/>
          <w:bottom w:val="single" w:sz="4" w:space="0" w:color="218F8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/>
          <w:left w:val="nil"/>
        </w:tcBorders>
      </w:tcPr>
    </w:tblStylePr>
    <w:tblStylePr w:type="swCell">
      <w:tblPr/>
      <w:tcPr>
        <w:tcBorders>
          <w:top w:val="double" w:sz="4" w:space="0" w:color="218F8B"/>
          <w:right w:val="nil"/>
        </w:tcBorders>
      </w:tcPr>
    </w:tblStylePr>
  </w:style>
  <w:style w:type="table" w:customStyle="1" w:styleId="ListTable3-Accent32">
    <w:name w:val="List Table 3 - Accent 32"/>
    <w:basedOn w:val="TableNormal"/>
    <w:uiPriority w:val="48"/>
    <w:rsid w:val="0047040D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customStyle="1" w:styleId="BDOTable18">
    <w:name w:val="BDO Table 18"/>
    <w:basedOn w:val="TableNormal"/>
    <w:uiPriority w:val="99"/>
    <w:rsid w:val="00C2636D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ListTable3-Accent311">
    <w:name w:val="List Table 3 - Accent 311"/>
    <w:basedOn w:val="TableNormal"/>
    <w:next w:val="ListTable3-Accent32"/>
    <w:uiPriority w:val="48"/>
    <w:rsid w:val="00AA3408"/>
    <w:pPr>
      <w:spacing w:after="0" w:line="240" w:lineRule="auto"/>
    </w:pPr>
    <w:tblPr>
      <w:tblStyleRowBandSize w:val="1"/>
      <w:tblStyleColBandSize w:val="1"/>
      <w:tblBorders>
        <w:top w:val="single" w:sz="4" w:space="0" w:color="218F8B"/>
        <w:left w:val="single" w:sz="4" w:space="0" w:color="218F8B"/>
        <w:bottom w:val="single" w:sz="4" w:space="0" w:color="218F8B"/>
        <w:right w:val="single" w:sz="4" w:space="0" w:color="218F8B"/>
      </w:tblBorders>
    </w:tblPr>
    <w:tblStylePr w:type="firstRow">
      <w:rPr>
        <w:b/>
        <w:bCs/>
        <w:color w:val="FFFFFF"/>
      </w:rPr>
      <w:tblPr/>
      <w:tcPr>
        <w:shd w:val="clear" w:color="auto" w:fill="218F8B"/>
      </w:tcPr>
    </w:tblStylePr>
    <w:tblStylePr w:type="lastRow">
      <w:rPr>
        <w:b/>
        <w:bCs/>
      </w:rPr>
      <w:tblPr/>
      <w:tcPr>
        <w:tcBorders>
          <w:top w:val="double" w:sz="4" w:space="0" w:color="218F8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218F8B"/>
          <w:right w:val="single" w:sz="4" w:space="0" w:color="218F8B"/>
        </w:tcBorders>
      </w:tcPr>
    </w:tblStylePr>
    <w:tblStylePr w:type="band1Horz">
      <w:tblPr/>
      <w:tcPr>
        <w:tcBorders>
          <w:top w:val="single" w:sz="4" w:space="0" w:color="218F8B"/>
          <w:bottom w:val="single" w:sz="4" w:space="0" w:color="218F8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/>
          <w:left w:val="nil"/>
        </w:tcBorders>
      </w:tcPr>
    </w:tblStylePr>
    <w:tblStylePr w:type="swCell">
      <w:tblPr/>
      <w:tcPr>
        <w:tcBorders>
          <w:top w:val="double" w:sz="4" w:space="0" w:color="218F8B"/>
          <w:right w:val="nil"/>
        </w:tcBorders>
      </w:tcPr>
    </w:tblStylePr>
  </w:style>
  <w:style w:type="table" w:customStyle="1" w:styleId="ListTable3-Accent410">
    <w:name w:val="List Table 3 - Accent 41"/>
    <w:basedOn w:val="TableNormal"/>
    <w:next w:val="ListTable3-Accent41"/>
    <w:uiPriority w:val="48"/>
    <w:rsid w:val="008E05AB"/>
    <w:pPr>
      <w:spacing w:after="0" w:line="240" w:lineRule="auto"/>
    </w:pPr>
    <w:tblPr>
      <w:tblStyleRowBandSize w:val="1"/>
      <w:tblStyleColBandSize w:val="1"/>
      <w:tblBorders>
        <w:top w:val="single" w:sz="4" w:space="0" w:color="02A5E2"/>
        <w:left w:val="single" w:sz="4" w:space="0" w:color="02A5E2"/>
        <w:bottom w:val="single" w:sz="4" w:space="0" w:color="02A5E2"/>
        <w:right w:val="single" w:sz="4" w:space="0" w:color="02A5E2"/>
      </w:tblBorders>
    </w:tblPr>
    <w:tblStylePr w:type="firstRow">
      <w:rPr>
        <w:b/>
        <w:bCs/>
        <w:color w:val="FFFFFF"/>
      </w:rPr>
      <w:tblPr/>
      <w:tcPr>
        <w:shd w:val="clear" w:color="auto" w:fill="02A5E2"/>
      </w:tcPr>
    </w:tblStylePr>
    <w:tblStylePr w:type="lastRow">
      <w:rPr>
        <w:b/>
        <w:bCs/>
      </w:rPr>
      <w:tblPr/>
      <w:tcPr>
        <w:tcBorders>
          <w:top w:val="double" w:sz="4" w:space="0" w:color="02A5E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2A5E2"/>
          <w:right w:val="single" w:sz="4" w:space="0" w:color="02A5E2"/>
        </w:tcBorders>
      </w:tcPr>
    </w:tblStylePr>
    <w:tblStylePr w:type="band1Horz">
      <w:tblPr/>
      <w:tcPr>
        <w:tcBorders>
          <w:top w:val="single" w:sz="4" w:space="0" w:color="02A5E2"/>
          <w:bottom w:val="single" w:sz="4" w:space="0" w:color="02A5E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/>
          <w:left w:val="nil"/>
        </w:tcBorders>
      </w:tcPr>
    </w:tblStylePr>
    <w:tblStylePr w:type="swCell">
      <w:tblPr/>
      <w:tcPr>
        <w:tcBorders>
          <w:top w:val="double" w:sz="4" w:space="0" w:color="02A5E2"/>
          <w:right w:val="nil"/>
        </w:tcBorders>
      </w:tcPr>
    </w:tblStylePr>
  </w:style>
  <w:style w:type="table" w:customStyle="1" w:styleId="ListTable3-Accent411">
    <w:name w:val="List Table 3 - Accent 411"/>
    <w:basedOn w:val="TableNormal"/>
    <w:next w:val="ListTable3-Accent41"/>
    <w:uiPriority w:val="48"/>
    <w:rsid w:val="00180D7D"/>
    <w:pPr>
      <w:spacing w:after="0" w:line="240" w:lineRule="auto"/>
    </w:pPr>
    <w:tblPr>
      <w:tblStyleRowBandSize w:val="1"/>
      <w:tblStyleColBandSize w:val="1"/>
      <w:tblBorders>
        <w:top w:val="single" w:sz="4" w:space="0" w:color="02A5E2"/>
        <w:left w:val="single" w:sz="4" w:space="0" w:color="02A5E2"/>
        <w:bottom w:val="single" w:sz="4" w:space="0" w:color="02A5E2"/>
        <w:right w:val="single" w:sz="4" w:space="0" w:color="02A5E2"/>
      </w:tblBorders>
    </w:tblPr>
    <w:tblStylePr w:type="firstRow">
      <w:rPr>
        <w:b/>
        <w:bCs/>
        <w:color w:val="FFFFFF"/>
      </w:rPr>
      <w:tblPr/>
      <w:tcPr>
        <w:shd w:val="clear" w:color="auto" w:fill="02A5E2"/>
      </w:tcPr>
    </w:tblStylePr>
    <w:tblStylePr w:type="lastRow">
      <w:rPr>
        <w:b/>
        <w:bCs/>
      </w:rPr>
      <w:tblPr/>
      <w:tcPr>
        <w:tcBorders>
          <w:top w:val="double" w:sz="4" w:space="0" w:color="02A5E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2A5E2"/>
          <w:right w:val="single" w:sz="4" w:space="0" w:color="02A5E2"/>
        </w:tcBorders>
      </w:tcPr>
    </w:tblStylePr>
    <w:tblStylePr w:type="band1Horz">
      <w:tblPr/>
      <w:tcPr>
        <w:tcBorders>
          <w:top w:val="single" w:sz="4" w:space="0" w:color="02A5E2"/>
          <w:bottom w:val="single" w:sz="4" w:space="0" w:color="02A5E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/>
          <w:left w:val="nil"/>
        </w:tcBorders>
      </w:tcPr>
    </w:tblStylePr>
    <w:tblStylePr w:type="swCell">
      <w:tblPr/>
      <w:tcPr>
        <w:tcBorders>
          <w:top w:val="double" w:sz="4" w:space="0" w:color="02A5E2"/>
          <w:right w:val="nil"/>
        </w:tcBorders>
      </w:tcPr>
    </w:tblStylePr>
  </w:style>
  <w:style w:type="table" w:customStyle="1" w:styleId="ListTable3-Accent412">
    <w:name w:val="List Table 3 - Accent 412"/>
    <w:basedOn w:val="TableNormal"/>
    <w:next w:val="ListTable3-Accent41"/>
    <w:uiPriority w:val="48"/>
    <w:rsid w:val="00892756"/>
    <w:pPr>
      <w:spacing w:after="0" w:line="240" w:lineRule="auto"/>
    </w:pPr>
    <w:tblPr>
      <w:tblStyleRowBandSize w:val="1"/>
      <w:tblStyleColBandSize w:val="1"/>
      <w:tblBorders>
        <w:top w:val="single" w:sz="4" w:space="0" w:color="02A5E2"/>
        <w:left w:val="single" w:sz="4" w:space="0" w:color="02A5E2"/>
        <w:bottom w:val="single" w:sz="4" w:space="0" w:color="02A5E2"/>
        <w:right w:val="single" w:sz="4" w:space="0" w:color="02A5E2"/>
      </w:tblBorders>
    </w:tblPr>
    <w:tblStylePr w:type="firstRow">
      <w:rPr>
        <w:b/>
        <w:bCs/>
        <w:color w:val="FFFFFF"/>
      </w:rPr>
      <w:tblPr/>
      <w:tcPr>
        <w:shd w:val="clear" w:color="auto" w:fill="02A5E2"/>
      </w:tcPr>
    </w:tblStylePr>
    <w:tblStylePr w:type="lastRow">
      <w:rPr>
        <w:b/>
        <w:bCs/>
      </w:rPr>
      <w:tblPr/>
      <w:tcPr>
        <w:tcBorders>
          <w:top w:val="double" w:sz="4" w:space="0" w:color="02A5E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2A5E2"/>
          <w:right w:val="single" w:sz="4" w:space="0" w:color="02A5E2"/>
        </w:tcBorders>
      </w:tcPr>
    </w:tblStylePr>
    <w:tblStylePr w:type="band1Horz">
      <w:tblPr/>
      <w:tcPr>
        <w:tcBorders>
          <w:top w:val="single" w:sz="4" w:space="0" w:color="02A5E2"/>
          <w:bottom w:val="single" w:sz="4" w:space="0" w:color="02A5E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/>
          <w:left w:val="nil"/>
        </w:tcBorders>
      </w:tcPr>
    </w:tblStylePr>
    <w:tblStylePr w:type="swCell">
      <w:tblPr/>
      <w:tcPr>
        <w:tcBorders>
          <w:top w:val="double" w:sz="4" w:space="0" w:color="02A5E2"/>
          <w:right w:val="nil"/>
        </w:tcBorders>
      </w:tcPr>
    </w:tblStylePr>
  </w:style>
  <w:style w:type="table" w:customStyle="1" w:styleId="ListTable3-Accent413">
    <w:name w:val="List Table 3 - Accent 413"/>
    <w:basedOn w:val="TableNormal"/>
    <w:next w:val="ListTable3-Accent41"/>
    <w:uiPriority w:val="48"/>
    <w:rsid w:val="00CD68A1"/>
    <w:pPr>
      <w:spacing w:after="0" w:line="240" w:lineRule="auto"/>
    </w:pPr>
    <w:tblPr>
      <w:tblStyleRowBandSize w:val="1"/>
      <w:tblStyleColBandSize w:val="1"/>
      <w:tblBorders>
        <w:top w:val="single" w:sz="4" w:space="0" w:color="02A5E2"/>
        <w:left w:val="single" w:sz="4" w:space="0" w:color="02A5E2"/>
        <w:bottom w:val="single" w:sz="4" w:space="0" w:color="02A5E2"/>
        <w:right w:val="single" w:sz="4" w:space="0" w:color="02A5E2"/>
      </w:tblBorders>
    </w:tblPr>
    <w:tblStylePr w:type="firstRow">
      <w:rPr>
        <w:b/>
        <w:bCs/>
        <w:color w:val="FFFFFF"/>
      </w:rPr>
      <w:tblPr/>
      <w:tcPr>
        <w:shd w:val="clear" w:color="auto" w:fill="02A5E2"/>
      </w:tcPr>
    </w:tblStylePr>
    <w:tblStylePr w:type="lastRow">
      <w:rPr>
        <w:b/>
        <w:bCs/>
      </w:rPr>
      <w:tblPr/>
      <w:tcPr>
        <w:tcBorders>
          <w:top w:val="double" w:sz="4" w:space="0" w:color="02A5E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2A5E2"/>
          <w:right w:val="single" w:sz="4" w:space="0" w:color="02A5E2"/>
        </w:tcBorders>
      </w:tcPr>
    </w:tblStylePr>
    <w:tblStylePr w:type="band1Horz">
      <w:tblPr/>
      <w:tcPr>
        <w:tcBorders>
          <w:top w:val="single" w:sz="4" w:space="0" w:color="02A5E2"/>
          <w:bottom w:val="single" w:sz="4" w:space="0" w:color="02A5E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A5E2"/>
          <w:left w:val="nil"/>
        </w:tcBorders>
      </w:tcPr>
    </w:tblStylePr>
    <w:tblStylePr w:type="swCell">
      <w:tblPr/>
      <w:tcPr>
        <w:tcBorders>
          <w:top w:val="double" w:sz="4" w:space="0" w:color="02A5E2"/>
          <w:right w:val="nil"/>
        </w:tcBorders>
      </w:tcPr>
    </w:tblStylePr>
  </w:style>
  <w:style w:type="table" w:customStyle="1" w:styleId="BDOTable19">
    <w:name w:val="BDO Table 19"/>
    <w:basedOn w:val="TableNormal"/>
    <w:uiPriority w:val="99"/>
    <w:rsid w:val="0068437C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ListTable4-Accent31">
    <w:name w:val="List Table 4 - Accent 31"/>
    <w:basedOn w:val="TableNormal"/>
    <w:uiPriority w:val="49"/>
    <w:rsid w:val="00DD6A4D"/>
    <w:pPr>
      <w:spacing w:after="0" w:line="240" w:lineRule="auto"/>
    </w:pPr>
    <w:tblPr>
      <w:tblStyleRowBandSize w:val="1"/>
      <w:tblStyleColBandSize w:val="1"/>
      <w:tblBorders>
        <w:top w:val="single" w:sz="4" w:space="0" w:color="5BD9D4" w:themeColor="accent3" w:themeTint="99"/>
        <w:left w:val="single" w:sz="4" w:space="0" w:color="5BD9D4" w:themeColor="accent3" w:themeTint="99"/>
        <w:bottom w:val="single" w:sz="4" w:space="0" w:color="5BD9D4" w:themeColor="accent3" w:themeTint="99"/>
        <w:right w:val="single" w:sz="4" w:space="0" w:color="5BD9D4" w:themeColor="accent3" w:themeTint="99"/>
        <w:insideH w:val="single" w:sz="4" w:space="0" w:color="5BD9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8F8B" w:themeColor="accent3"/>
          <w:left w:val="single" w:sz="4" w:space="0" w:color="218F8B" w:themeColor="accent3"/>
          <w:bottom w:val="single" w:sz="4" w:space="0" w:color="218F8B" w:themeColor="accent3"/>
          <w:right w:val="single" w:sz="4" w:space="0" w:color="218F8B" w:themeColor="accent3"/>
          <w:insideH w:val="nil"/>
        </w:tcBorders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5BD9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3" w:themeFillTint="33"/>
      </w:tcPr>
    </w:tblStylePr>
    <w:tblStylePr w:type="band1Horz">
      <w:tblPr/>
      <w:tcPr>
        <w:shd w:val="clear" w:color="auto" w:fill="C8F2F0" w:themeFill="accent3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F31608"/>
    <w:pPr>
      <w:spacing w:after="0" w:line="240" w:lineRule="auto"/>
    </w:pPr>
    <w:tblPr>
      <w:tblStyleRowBandSize w:val="1"/>
      <w:tblStyleColBandSize w:val="1"/>
      <w:tblBorders>
        <w:top w:val="single" w:sz="4" w:space="0" w:color="5BD9D4" w:themeColor="accent3" w:themeTint="99"/>
        <w:bottom w:val="single" w:sz="4" w:space="0" w:color="5BD9D4" w:themeColor="accent3" w:themeTint="99"/>
        <w:insideH w:val="single" w:sz="4" w:space="0" w:color="5BD9D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3" w:themeFillTint="33"/>
      </w:tcPr>
    </w:tblStylePr>
    <w:tblStylePr w:type="band1Horz">
      <w:tblPr/>
      <w:tcPr>
        <w:shd w:val="clear" w:color="auto" w:fill="C8F2F0" w:themeFill="accent3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F31608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bottom w:val="single" w:sz="4" w:space="0" w:color="EBB688" w:themeColor="accent5" w:themeTint="99"/>
        <w:insideH w:val="single" w:sz="4" w:space="0" w:color="EBB68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character" w:customStyle="1" w:styleId="pagebreaktextspan">
    <w:name w:val="pagebreaktextspan"/>
    <w:basedOn w:val="DefaultParagraphFont"/>
    <w:rsid w:val="001013A0"/>
  </w:style>
  <w:style w:type="table" w:customStyle="1" w:styleId="ListTable3-Accent21">
    <w:name w:val="List Table 3 - Accent 21"/>
    <w:basedOn w:val="TableNormal"/>
    <w:uiPriority w:val="48"/>
    <w:rsid w:val="001B3C7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ED1A3B" w:themeColor="accent2"/>
        <w:left w:val="single" w:sz="4" w:space="0" w:color="ED1A3B" w:themeColor="accent2"/>
        <w:bottom w:val="single" w:sz="4" w:space="0" w:color="ED1A3B" w:themeColor="accent2"/>
        <w:right w:val="single" w:sz="4" w:space="0" w:color="ED1A3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1A3B" w:themeFill="accent2"/>
      </w:tcPr>
    </w:tblStylePr>
    <w:tblStylePr w:type="lastRow">
      <w:rPr>
        <w:b/>
        <w:bCs/>
      </w:rPr>
      <w:tblPr/>
      <w:tcPr>
        <w:tcBorders>
          <w:top w:val="double" w:sz="4" w:space="0" w:color="ED1A3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1A3B" w:themeColor="accent2"/>
          <w:right w:val="single" w:sz="4" w:space="0" w:color="ED1A3B" w:themeColor="accent2"/>
        </w:tcBorders>
      </w:tcPr>
    </w:tblStylePr>
    <w:tblStylePr w:type="band1Horz">
      <w:tblPr/>
      <w:tcPr>
        <w:tcBorders>
          <w:top w:val="single" w:sz="4" w:space="0" w:color="ED1A3B" w:themeColor="accent2"/>
          <w:bottom w:val="single" w:sz="4" w:space="0" w:color="ED1A3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1A3B" w:themeColor="accent2"/>
          <w:left w:val="nil"/>
        </w:tcBorders>
      </w:tcPr>
    </w:tblStylePr>
    <w:tblStylePr w:type="swCell">
      <w:tblPr/>
      <w:tcPr>
        <w:tcBorders>
          <w:top w:val="double" w:sz="4" w:space="0" w:color="ED1A3B" w:themeColor="accent2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1B3C79"/>
    <w:pPr>
      <w:spacing w:after="0" w:line="240" w:lineRule="auto"/>
    </w:pPr>
    <w:rPr>
      <w:sz w:val="18"/>
      <w:szCs w:val="18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1B3C79"/>
    <w:pPr>
      <w:spacing w:after="0" w:line="240" w:lineRule="auto"/>
    </w:pPr>
    <w:rPr>
      <w:rFonts w:ascii="Trebuchet MS" w:hAnsi="Trebuchet MS"/>
      <w:color w:val="595959"/>
      <w:sz w:val="20"/>
    </w:rPr>
  </w:style>
  <w:style w:type="paragraph" w:customStyle="1" w:styleId="Bullet1">
    <w:name w:val="Bullet 1"/>
    <w:basedOn w:val="Normal"/>
    <w:uiPriority w:val="99"/>
    <w:qFormat/>
    <w:rsid w:val="001B3C79"/>
    <w:pPr>
      <w:numPr>
        <w:numId w:val="6"/>
      </w:numPr>
      <w:spacing w:after="120" w:line="240" w:lineRule="auto"/>
    </w:pPr>
    <w:rPr>
      <w:rFonts w:eastAsia="Times New Roman" w:cs="Times New Roman"/>
      <w:color w:val="685040"/>
      <w:kern w:val="16"/>
      <w:szCs w:val="24"/>
      <w:lang w:val="en-GB" w:eastAsia="en-GB"/>
    </w:rPr>
  </w:style>
  <w:style w:type="character" w:customStyle="1" w:styleId="BodytextChar">
    <w:name w:val="Body_text Char"/>
    <w:basedOn w:val="DefaultParagraphFont"/>
    <w:link w:val="Bodytext"/>
    <w:locked/>
    <w:rsid w:val="001B3C79"/>
    <w:rPr>
      <w:rFonts w:ascii="Trebuchet MS" w:eastAsia="Times New Roman" w:hAnsi="Trebuchet MS" w:cs="Times New Roman"/>
      <w:color w:val="685040"/>
      <w:kern w:val="16"/>
      <w:sz w:val="20"/>
      <w:szCs w:val="24"/>
      <w:lang w:val="en-GB" w:eastAsia="en-GB"/>
    </w:rPr>
  </w:style>
  <w:style w:type="paragraph" w:customStyle="1" w:styleId="Bodytext">
    <w:name w:val="Body_text"/>
    <w:link w:val="BodytextChar"/>
    <w:qFormat/>
    <w:rsid w:val="001B3C79"/>
    <w:pPr>
      <w:spacing w:after="120" w:line="276" w:lineRule="auto"/>
      <w:ind w:left="851"/>
    </w:pPr>
    <w:rPr>
      <w:rFonts w:ascii="Trebuchet MS" w:eastAsia="Times New Roman" w:hAnsi="Trebuchet MS" w:cs="Times New Roman"/>
      <w:color w:val="685040"/>
      <w:kern w:val="16"/>
      <w:sz w:val="20"/>
      <w:szCs w:val="24"/>
      <w:lang w:val="en-GB" w:eastAsia="en-GB"/>
    </w:rPr>
  </w:style>
  <w:style w:type="character" w:customStyle="1" w:styleId="TextRed">
    <w:name w:val="Text_Red"/>
    <w:basedOn w:val="DefaultParagraphFont"/>
    <w:uiPriority w:val="1"/>
    <w:qFormat/>
    <w:rsid w:val="001B3C79"/>
    <w:rPr>
      <w:color w:val="C00000"/>
    </w:rPr>
  </w:style>
  <w:style w:type="character" w:styleId="FollowedHyperlink">
    <w:name w:val="FollowedHyperlink"/>
    <w:basedOn w:val="DefaultParagraphFont"/>
    <w:uiPriority w:val="99"/>
    <w:semiHidden/>
    <w:unhideWhenUsed/>
    <w:rsid w:val="001B3C79"/>
    <w:rPr>
      <w:color w:val="E7E7E7" w:themeColor="followedHyperlink"/>
      <w:u w:val="single"/>
    </w:rPr>
  </w:style>
  <w:style w:type="character" w:customStyle="1" w:styleId="Heading1Char1">
    <w:name w:val="Heading 1 Char1"/>
    <w:aliases w:val="Heading 1 BDO Char1"/>
    <w:basedOn w:val="DefaultParagraphFont"/>
    <w:uiPriority w:val="9"/>
    <w:rsid w:val="001B3C79"/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rsid w:val="001B3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3C79"/>
    <w:pPr>
      <w:spacing w:after="0" w:line="256" w:lineRule="auto"/>
    </w:pPr>
  </w:style>
  <w:style w:type="character" w:customStyle="1" w:styleId="TitleChar1">
    <w:name w:val="Title Char1"/>
    <w:aliases w:val="DOCUMENT TITLE Char1"/>
    <w:basedOn w:val="DefaultParagraphFont"/>
    <w:uiPriority w:val="10"/>
    <w:rsid w:val="001B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0">
    <w:name w:val="Body Text"/>
    <w:basedOn w:val="Normal"/>
    <w:link w:val="BodyTextChar0"/>
    <w:uiPriority w:val="1"/>
    <w:unhideWhenUsed/>
    <w:qFormat/>
    <w:rsid w:val="001B3C79"/>
    <w:pPr>
      <w:spacing w:after="12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BodyTextChar0">
    <w:name w:val="Body Text Char"/>
    <w:basedOn w:val="DefaultParagraphFont"/>
    <w:link w:val="BodyText0"/>
    <w:uiPriority w:val="1"/>
    <w:rsid w:val="001B3C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3C79"/>
    <w:pPr>
      <w:spacing w:after="240" w:line="480" w:lineRule="auto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C79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CaseSubHeading">
    <w:name w:val="CaseSubHeading"/>
    <w:basedOn w:val="Normal"/>
    <w:uiPriority w:val="99"/>
    <w:semiHidden/>
    <w:rsid w:val="001B3C79"/>
    <w:pPr>
      <w:spacing w:after="0" w:line="320" w:lineRule="atLeast"/>
    </w:pPr>
    <w:rPr>
      <w:rFonts w:ascii="Univers" w:eastAsia="Times New Roman" w:hAnsi="Univers" w:cs="Times New Roman"/>
      <w:b/>
      <w:color w:val="008000"/>
      <w:sz w:val="28"/>
      <w:szCs w:val="20"/>
      <w:lang w:val="en-GB"/>
    </w:rPr>
  </w:style>
  <w:style w:type="table" w:customStyle="1" w:styleId="GridTable4-Accent11">
    <w:name w:val="Grid Table 4 - Accent 11"/>
    <w:aliases w:val="BDO 4"/>
    <w:basedOn w:val="TableNormal"/>
    <w:uiPriority w:val="49"/>
    <w:rsid w:val="001B3C79"/>
    <w:pPr>
      <w:spacing w:after="0" w:line="240" w:lineRule="auto"/>
    </w:pPr>
    <w:rPr>
      <w:rFonts w:ascii="Trebuchet MS" w:hAnsi="Trebuchet MS"/>
      <w:sz w:val="18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Yu Gothic UI Semibold" w:hAnsi="Yu Gothic UI Semibold" w:hint="default"/>
        <w:b/>
        <w:bCs/>
        <w:color w:val="FFFFFF" w:themeColor="background1"/>
        <w:sz w:val="18"/>
        <w:szCs w:val="1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single" w:sz="4" w:space="0" w:color="FFFFFF" w:themeColor="background1"/>
        </w:tcBorders>
        <w:shd w:val="clear" w:color="auto" w:fill="404040" w:themeFill="accent1"/>
      </w:tcPr>
    </w:tblStylePr>
    <w:tblStylePr w:type="lastRow">
      <w:rPr>
        <w:rFonts w:ascii="Yu Gothic UI Semibold" w:hAnsi="Yu Gothic UI Semibold" w:hint="default"/>
        <w:b w:val="0"/>
        <w:bCs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firstCol">
      <w:rPr>
        <w:rFonts w:ascii="Yu Gothic UI Semibold" w:hAnsi="Yu Gothic UI Semibold" w:hint="default"/>
        <w:b w:val="0"/>
        <w:bCs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lastCol">
      <w:rPr>
        <w:rFonts w:ascii="Yu Gothic UI Semibold" w:hAnsi="Yu Gothic UI Semibold" w:hint="default"/>
        <w:b w:val="0"/>
        <w:bCs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band1Vert">
      <w:rPr>
        <w:rFonts w:ascii="Yu Gothic UI Semibold" w:hAnsi="Yu Gothic UI Semibold" w:hint="default"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band2Vert">
      <w:rPr>
        <w:rFonts w:ascii="Yu Gothic UI Semibold" w:hAnsi="Yu Gothic UI Semibold" w:hint="default"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band1Horz">
      <w:rPr>
        <w:rFonts w:ascii="Yu Gothic UI Semibold" w:hAnsi="Yu Gothic UI Semibold" w:hint="default"/>
        <w:sz w:val="18"/>
        <w:szCs w:val="18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7E7E7"/>
      </w:tcPr>
    </w:tblStylePr>
    <w:tblStylePr w:type="band2Horz">
      <w:rPr>
        <w:rFonts w:ascii="Yu Gothic UI Semibold" w:hAnsi="Yu Gothic UI Semibold" w:hint="default"/>
        <w:sz w:val="18"/>
        <w:szCs w:val="1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7"/>
      </w:tcPr>
    </w:tblStylePr>
  </w:style>
  <w:style w:type="table" w:customStyle="1" w:styleId="GridTable4-Accent31">
    <w:name w:val="Grid Table 4 - Accent 31"/>
    <w:basedOn w:val="TableNormal"/>
    <w:uiPriority w:val="49"/>
    <w:rsid w:val="001B3C79"/>
    <w:pPr>
      <w:spacing w:after="0" w:line="240" w:lineRule="auto"/>
    </w:pPr>
    <w:tblPr>
      <w:tblStyleRowBandSize w:val="1"/>
      <w:tblStyleColBandSize w:val="1"/>
      <w:tblBorders>
        <w:top w:val="single" w:sz="4" w:space="0" w:color="5BD9D4" w:themeColor="accent3" w:themeTint="99"/>
        <w:left w:val="single" w:sz="4" w:space="0" w:color="5BD9D4" w:themeColor="accent3" w:themeTint="99"/>
        <w:bottom w:val="single" w:sz="4" w:space="0" w:color="5BD9D4" w:themeColor="accent3" w:themeTint="99"/>
        <w:right w:val="single" w:sz="4" w:space="0" w:color="5BD9D4" w:themeColor="accent3" w:themeTint="99"/>
        <w:insideH w:val="single" w:sz="4" w:space="0" w:color="5BD9D4" w:themeColor="accent3" w:themeTint="99"/>
        <w:insideV w:val="single" w:sz="4" w:space="0" w:color="5BD9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8F8B" w:themeColor="accent3"/>
          <w:left w:val="single" w:sz="4" w:space="0" w:color="218F8B" w:themeColor="accent3"/>
          <w:bottom w:val="single" w:sz="4" w:space="0" w:color="218F8B" w:themeColor="accent3"/>
          <w:right w:val="single" w:sz="4" w:space="0" w:color="218F8B" w:themeColor="accent3"/>
          <w:insideH w:val="nil"/>
          <w:insideV w:val="nil"/>
        </w:tcBorders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 w:themeFill="accent3" w:themeFillTint="33"/>
      </w:tcPr>
    </w:tblStylePr>
    <w:tblStylePr w:type="band1Horz">
      <w:tblPr/>
      <w:tcPr>
        <w:shd w:val="clear" w:color="auto" w:fill="C8F2F0" w:themeFill="accent3" w:themeFillTint="33"/>
      </w:tcPr>
    </w:tblStylePr>
  </w:style>
  <w:style w:type="table" w:customStyle="1" w:styleId="GridTable5Dark-Accent31">
    <w:name w:val="Grid Table 5 Dark - Accent 31"/>
    <w:basedOn w:val="TableNormal"/>
    <w:uiPriority w:val="50"/>
    <w:rsid w:val="001B3C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2F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8F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8F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8F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8F8B" w:themeFill="accent3"/>
      </w:tcPr>
    </w:tblStylePr>
    <w:tblStylePr w:type="band1Vert">
      <w:tblPr/>
      <w:tcPr>
        <w:shd w:val="clear" w:color="auto" w:fill="92E6E2" w:themeFill="accent3" w:themeFillTint="66"/>
      </w:tcPr>
    </w:tblStylePr>
    <w:tblStylePr w:type="band1Horz">
      <w:tblPr/>
      <w:tcPr>
        <w:shd w:val="clear" w:color="auto" w:fill="92E6E2" w:themeFill="accent3" w:themeFillTint="66"/>
      </w:tcPr>
    </w:tblStylePr>
  </w:style>
  <w:style w:type="character" w:customStyle="1" w:styleId="spellingerror">
    <w:name w:val="spellingerror"/>
    <w:basedOn w:val="DefaultParagraphFont"/>
    <w:rsid w:val="001B3C79"/>
  </w:style>
  <w:style w:type="numbering" w:customStyle="1" w:styleId="LFO24">
    <w:name w:val="LFO24"/>
    <w:basedOn w:val="NoList"/>
    <w:rsid w:val="001B3C79"/>
    <w:pPr>
      <w:numPr>
        <w:numId w:val="7"/>
      </w:numPr>
    </w:pPr>
  </w:style>
  <w:style w:type="table" w:customStyle="1" w:styleId="ListTable3-Accent11">
    <w:name w:val="List Table 3 - Accent 11"/>
    <w:basedOn w:val="TableNormal"/>
    <w:uiPriority w:val="48"/>
    <w:rsid w:val="001B3C79"/>
    <w:pPr>
      <w:spacing w:after="0" w:line="240" w:lineRule="auto"/>
    </w:p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paragraph" w:customStyle="1" w:styleId="Style1">
    <w:name w:val="Style1"/>
    <w:basedOn w:val="Normal"/>
    <w:rsid w:val="00B31491"/>
    <w:pPr>
      <w:overflowPunct w:val="0"/>
      <w:autoSpaceDE w:val="0"/>
      <w:autoSpaceDN w:val="0"/>
      <w:adjustRightInd w:val="0"/>
      <w:spacing w:after="0" w:line="280" w:lineRule="exact"/>
      <w:jc w:val="both"/>
      <w:textAlignment w:val="baseline"/>
    </w:pPr>
    <w:rPr>
      <w:rFonts w:ascii="Arial" w:eastAsia="Times New Roman" w:hAnsi="Arial" w:cs="Times New Roman"/>
      <w:color w:val="auto"/>
      <w:szCs w:val="20"/>
      <w:lang w:val="en-GB"/>
    </w:rPr>
  </w:style>
  <w:style w:type="table" w:customStyle="1" w:styleId="Table1">
    <w:name w:val="Table 1"/>
    <w:basedOn w:val="TableNormal"/>
    <w:uiPriority w:val="99"/>
    <w:rsid w:val="003C47D5"/>
    <w:pPr>
      <w:spacing w:after="0" w:line="240" w:lineRule="auto"/>
    </w:pPr>
    <w:tblPr/>
  </w:style>
  <w:style w:type="table" w:customStyle="1" w:styleId="Table2">
    <w:name w:val="Table 2"/>
    <w:basedOn w:val="TableNormal"/>
    <w:uiPriority w:val="99"/>
    <w:rsid w:val="003C47D5"/>
    <w:pPr>
      <w:spacing w:after="0" w:line="240" w:lineRule="auto"/>
    </w:pPr>
    <w:tblPr/>
  </w:style>
  <w:style w:type="table" w:customStyle="1" w:styleId="GridTable1Light-Accent31">
    <w:name w:val="Grid Table 1 Light - Accent 31"/>
    <w:basedOn w:val="TableNormal"/>
    <w:uiPriority w:val="46"/>
    <w:rsid w:val="003C47D5"/>
    <w:pPr>
      <w:spacing w:after="0" w:line="240" w:lineRule="auto"/>
    </w:pPr>
    <w:tblPr>
      <w:tblStyleRowBandSize w:val="1"/>
      <w:tblStyleColBandSize w:val="1"/>
      <w:tblBorders>
        <w:top w:val="single" w:sz="4" w:space="0" w:color="92E6E2" w:themeColor="accent3" w:themeTint="66"/>
        <w:left w:val="single" w:sz="4" w:space="0" w:color="92E6E2" w:themeColor="accent3" w:themeTint="66"/>
        <w:bottom w:val="single" w:sz="4" w:space="0" w:color="92E6E2" w:themeColor="accent3" w:themeTint="66"/>
        <w:right w:val="single" w:sz="4" w:space="0" w:color="92E6E2" w:themeColor="accent3" w:themeTint="66"/>
        <w:insideH w:val="single" w:sz="4" w:space="0" w:color="92E6E2" w:themeColor="accent3" w:themeTint="66"/>
        <w:insideV w:val="single" w:sz="4" w:space="0" w:color="92E6E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BD9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BD9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3C47D5"/>
    <w:pPr>
      <w:spacing w:after="0" w:line="240" w:lineRule="auto"/>
    </w:pPr>
    <w:tblPr>
      <w:tblStyleRowBandSize w:val="1"/>
      <w:tblStyleColBandSize w:val="1"/>
      <w:tblBorders>
        <w:top w:val="single" w:sz="4" w:space="0" w:color="8EDFFE" w:themeColor="accent4" w:themeTint="66"/>
        <w:left w:val="single" w:sz="4" w:space="0" w:color="8EDFFE" w:themeColor="accent4" w:themeTint="66"/>
        <w:bottom w:val="single" w:sz="4" w:space="0" w:color="8EDFFE" w:themeColor="accent4" w:themeTint="66"/>
        <w:right w:val="single" w:sz="4" w:space="0" w:color="8EDFFE" w:themeColor="accent4" w:themeTint="66"/>
        <w:insideH w:val="single" w:sz="4" w:space="0" w:color="8EDFFE" w:themeColor="accent4" w:themeTint="66"/>
        <w:insideV w:val="single" w:sz="4" w:space="0" w:color="8EDFF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7CF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CF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mmentTextChar1">
    <w:name w:val="Comment Text Char1"/>
    <w:basedOn w:val="DefaultParagraphFont"/>
    <w:uiPriority w:val="99"/>
    <w:semiHidden/>
    <w:rsid w:val="003C47D5"/>
    <w:rPr>
      <w:sz w:val="20"/>
      <w:szCs w:val="20"/>
    </w:rPr>
  </w:style>
  <w:style w:type="table" w:customStyle="1" w:styleId="BDO21">
    <w:name w:val="BDO 21"/>
    <w:basedOn w:val="TableNormal"/>
    <w:uiPriority w:val="99"/>
    <w:rsid w:val="003C47D5"/>
    <w:pPr>
      <w:spacing w:after="0" w:line="240" w:lineRule="auto"/>
    </w:pPr>
    <w:rPr>
      <w:rFonts w:ascii="Trebuchet MS" w:hAnsi="Trebuchet MS"/>
      <w:color w:val="FFFFFF" w:themeColor="background1"/>
      <w:sz w:val="18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cPr>
      <w:shd w:val="clear" w:color="auto" w:fill="FFFFFF" w:themeFill="background1"/>
    </w:tcPr>
    <w:tblStylePr w:type="firstRow">
      <w:rPr>
        <w:rFonts w:ascii="Yu Gothic UI Semibold" w:hAnsi="Yu Gothic UI Semibold"/>
        <w:color w:val="FFFFFF" w:themeColor="background1"/>
        <w:sz w:val="20"/>
      </w:rPr>
      <w:tblPr/>
      <w:tcPr>
        <w:shd w:val="clear" w:color="auto" w:fill="404040"/>
      </w:tcPr>
    </w:tblStylePr>
  </w:style>
  <w:style w:type="table" w:customStyle="1" w:styleId="BDOTable121">
    <w:name w:val="BDO Table 121"/>
    <w:basedOn w:val="TableNormal"/>
    <w:uiPriority w:val="99"/>
    <w:rsid w:val="003C47D5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22">
    <w:name w:val="BDO 22"/>
    <w:basedOn w:val="TableNormal"/>
    <w:uiPriority w:val="99"/>
    <w:rsid w:val="003C47D5"/>
    <w:pPr>
      <w:spacing w:after="0" w:line="240" w:lineRule="auto"/>
    </w:pPr>
    <w:rPr>
      <w:rFonts w:ascii="Trebuchet MS" w:hAnsi="Trebuchet MS"/>
      <w:color w:val="FFFFFF" w:themeColor="background1"/>
      <w:sz w:val="18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cPr>
      <w:shd w:val="clear" w:color="auto" w:fill="FFFFFF" w:themeFill="background1"/>
    </w:tcPr>
    <w:tblStylePr w:type="firstRow">
      <w:rPr>
        <w:rFonts w:ascii="Yu Gothic UI Semibold" w:hAnsi="Yu Gothic UI Semibold"/>
        <w:color w:val="FFFFFF" w:themeColor="background1"/>
        <w:sz w:val="20"/>
      </w:rPr>
      <w:tblPr/>
      <w:tcPr>
        <w:shd w:val="clear" w:color="auto" w:fill="404040"/>
      </w:tcPr>
    </w:tblStylePr>
  </w:style>
  <w:style w:type="table" w:customStyle="1" w:styleId="GridTable1Light1">
    <w:name w:val="Grid Table 1 Light1"/>
    <w:basedOn w:val="TableNormal"/>
    <w:uiPriority w:val="46"/>
    <w:rsid w:val="003C47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Quote">
    <w:name w:val="Quote"/>
    <w:basedOn w:val="Normal"/>
    <w:next w:val="Normal"/>
    <w:link w:val="QuoteChar"/>
    <w:uiPriority w:val="29"/>
    <w:qFormat/>
    <w:rsid w:val="003C47D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D5"/>
    <w:rPr>
      <w:rFonts w:ascii="Trebuchet MS" w:hAnsi="Trebuchet MS"/>
      <w:i/>
      <w:iCs/>
      <w:color w:val="404040" w:themeColor="text1" w:themeTint="BF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3C47D5"/>
    <w:pPr>
      <w:spacing w:after="100"/>
      <w:ind w:left="660"/>
    </w:pPr>
    <w:rPr>
      <w:rFonts w:asciiTheme="minorHAnsi" w:eastAsiaTheme="minorEastAsia" w:hAnsiTheme="minorHAnsi"/>
      <w:color w:val="auto"/>
      <w:sz w:val="22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3C47D5"/>
    <w:pPr>
      <w:spacing w:after="100"/>
      <w:ind w:left="880"/>
    </w:pPr>
    <w:rPr>
      <w:rFonts w:asciiTheme="minorHAnsi" w:eastAsiaTheme="minorEastAsia" w:hAnsiTheme="minorHAnsi"/>
      <w:color w:val="auto"/>
      <w:sz w:val="22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3C47D5"/>
    <w:pPr>
      <w:spacing w:after="100"/>
      <w:ind w:left="1100"/>
    </w:pPr>
    <w:rPr>
      <w:rFonts w:asciiTheme="minorHAnsi" w:eastAsiaTheme="minorEastAsia" w:hAnsiTheme="minorHAnsi"/>
      <w:color w:val="auto"/>
      <w:sz w:val="22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3C47D5"/>
    <w:pPr>
      <w:spacing w:after="100"/>
      <w:ind w:left="1320"/>
    </w:pPr>
    <w:rPr>
      <w:rFonts w:asciiTheme="minorHAnsi" w:eastAsiaTheme="minorEastAsia" w:hAnsiTheme="minorHAnsi"/>
      <w:color w:val="auto"/>
      <w:sz w:val="22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3C47D5"/>
    <w:pPr>
      <w:spacing w:after="100"/>
      <w:ind w:left="1540"/>
    </w:pPr>
    <w:rPr>
      <w:rFonts w:asciiTheme="minorHAnsi" w:eastAsiaTheme="minorEastAsia" w:hAnsiTheme="minorHAnsi"/>
      <w:color w:val="auto"/>
      <w:sz w:val="22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3C47D5"/>
    <w:pPr>
      <w:spacing w:after="100"/>
      <w:ind w:left="1760"/>
    </w:pPr>
    <w:rPr>
      <w:rFonts w:asciiTheme="minorHAnsi" w:eastAsiaTheme="minorEastAsia" w:hAnsiTheme="minorHAnsi"/>
      <w:color w:val="auto"/>
      <w:sz w:val="22"/>
      <w:lang w:eastAsia="en-IN"/>
    </w:rPr>
  </w:style>
  <w:style w:type="table" w:customStyle="1" w:styleId="GridTable4-Accent310">
    <w:name w:val="Grid Table 4 - Accent 31"/>
    <w:basedOn w:val="TableNormal"/>
    <w:next w:val="GridTable4-Accent31"/>
    <w:uiPriority w:val="49"/>
    <w:rsid w:val="00D15488"/>
    <w:pPr>
      <w:spacing w:after="0" w:line="240" w:lineRule="auto"/>
    </w:pPr>
    <w:tblPr>
      <w:tblStyleRowBandSize w:val="1"/>
      <w:tblStyleColBandSize w:val="1"/>
      <w:tblBorders>
        <w:top w:val="single" w:sz="4" w:space="0" w:color="5BD9D4"/>
        <w:left w:val="single" w:sz="4" w:space="0" w:color="5BD9D4"/>
        <w:bottom w:val="single" w:sz="4" w:space="0" w:color="5BD9D4"/>
        <w:right w:val="single" w:sz="4" w:space="0" w:color="5BD9D4"/>
        <w:insideH w:val="single" w:sz="4" w:space="0" w:color="5BD9D4"/>
        <w:insideV w:val="single" w:sz="4" w:space="0" w:color="5BD9D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18F8B"/>
          <w:left w:val="single" w:sz="4" w:space="0" w:color="218F8B"/>
          <w:bottom w:val="single" w:sz="4" w:space="0" w:color="218F8B"/>
          <w:right w:val="single" w:sz="4" w:space="0" w:color="218F8B"/>
          <w:insideH w:val="nil"/>
          <w:insideV w:val="nil"/>
        </w:tcBorders>
        <w:shd w:val="clear" w:color="auto" w:fill="218F8B"/>
      </w:tcPr>
    </w:tblStylePr>
    <w:tblStylePr w:type="lastRow">
      <w:rPr>
        <w:b/>
        <w:bCs/>
      </w:rPr>
      <w:tblPr/>
      <w:tcPr>
        <w:tcBorders>
          <w:top w:val="double" w:sz="4" w:space="0" w:color="218F8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/>
      </w:tcPr>
    </w:tblStylePr>
    <w:tblStylePr w:type="band1Horz">
      <w:tblPr/>
      <w:tcPr>
        <w:shd w:val="clear" w:color="auto" w:fill="C8F2F0"/>
      </w:tcPr>
    </w:tblStylePr>
  </w:style>
  <w:style w:type="table" w:customStyle="1" w:styleId="GridTable4-Accent311">
    <w:name w:val="Grid Table 4 - Accent 311"/>
    <w:basedOn w:val="TableNormal"/>
    <w:next w:val="GridTable4-Accent31"/>
    <w:uiPriority w:val="49"/>
    <w:rsid w:val="004B4496"/>
    <w:pPr>
      <w:spacing w:after="0" w:line="240" w:lineRule="auto"/>
    </w:pPr>
    <w:tblPr>
      <w:tblStyleRowBandSize w:val="1"/>
      <w:tblStyleColBandSize w:val="1"/>
      <w:tblBorders>
        <w:top w:val="single" w:sz="4" w:space="0" w:color="5BD9D4"/>
        <w:left w:val="single" w:sz="4" w:space="0" w:color="5BD9D4"/>
        <w:bottom w:val="single" w:sz="4" w:space="0" w:color="5BD9D4"/>
        <w:right w:val="single" w:sz="4" w:space="0" w:color="5BD9D4"/>
        <w:insideH w:val="single" w:sz="4" w:space="0" w:color="5BD9D4"/>
        <w:insideV w:val="single" w:sz="4" w:space="0" w:color="5BD9D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18F8B"/>
          <w:left w:val="single" w:sz="4" w:space="0" w:color="218F8B"/>
          <w:bottom w:val="single" w:sz="4" w:space="0" w:color="218F8B"/>
          <w:right w:val="single" w:sz="4" w:space="0" w:color="218F8B"/>
          <w:insideH w:val="nil"/>
          <w:insideV w:val="nil"/>
        </w:tcBorders>
        <w:shd w:val="clear" w:color="auto" w:fill="218F8B"/>
      </w:tcPr>
    </w:tblStylePr>
    <w:tblStylePr w:type="lastRow">
      <w:rPr>
        <w:b/>
        <w:bCs/>
      </w:rPr>
      <w:tblPr/>
      <w:tcPr>
        <w:tcBorders>
          <w:top w:val="double" w:sz="4" w:space="0" w:color="218F8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2F0"/>
      </w:tcPr>
    </w:tblStylePr>
    <w:tblStylePr w:type="band1Horz">
      <w:tblPr/>
      <w:tcPr>
        <w:shd w:val="clear" w:color="auto" w:fill="C8F2F0"/>
      </w:tcPr>
    </w:tblStylePr>
  </w:style>
  <w:style w:type="table" w:customStyle="1" w:styleId="BDOTable110">
    <w:name w:val="BDO Table 110"/>
    <w:basedOn w:val="TableNormal"/>
    <w:uiPriority w:val="99"/>
    <w:rsid w:val="0066034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PlainTable212">
    <w:name w:val="Plain Table 212"/>
    <w:basedOn w:val="TableNormal"/>
    <w:uiPriority w:val="42"/>
    <w:rsid w:val="00660344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BDOTable111">
    <w:name w:val="BDO Table 111"/>
    <w:basedOn w:val="TableNormal"/>
    <w:uiPriority w:val="99"/>
    <w:rsid w:val="0066034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BDOTable112">
    <w:name w:val="BDO Table 112"/>
    <w:basedOn w:val="TableNormal"/>
    <w:uiPriority w:val="99"/>
    <w:rsid w:val="00660344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character" w:styleId="Emphasis">
    <w:name w:val="Emphasis"/>
    <w:basedOn w:val="DefaultParagraphFont"/>
    <w:uiPriority w:val="20"/>
    <w:qFormat/>
    <w:rsid w:val="00660344"/>
    <w:rPr>
      <w:i/>
      <w:iCs/>
    </w:rPr>
  </w:style>
  <w:style w:type="table" w:customStyle="1" w:styleId="GridTable1Light-Accent21">
    <w:name w:val="Grid Table 1 Light - Accent 21"/>
    <w:basedOn w:val="TableNormal"/>
    <w:uiPriority w:val="46"/>
    <w:rsid w:val="00660344"/>
    <w:pPr>
      <w:spacing w:after="0" w:line="240" w:lineRule="auto"/>
    </w:pPr>
    <w:tblPr>
      <w:tblStyleRowBandSize w:val="1"/>
      <w:tblStyleColBandSize w:val="1"/>
      <w:tblBorders>
        <w:top w:val="single" w:sz="4" w:space="0" w:color="F7A3B0" w:themeColor="accent2" w:themeTint="66"/>
        <w:left w:val="single" w:sz="4" w:space="0" w:color="F7A3B0" w:themeColor="accent2" w:themeTint="66"/>
        <w:bottom w:val="single" w:sz="4" w:space="0" w:color="F7A3B0" w:themeColor="accent2" w:themeTint="66"/>
        <w:right w:val="single" w:sz="4" w:space="0" w:color="F7A3B0" w:themeColor="accent2" w:themeTint="66"/>
        <w:insideH w:val="single" w:sz="4" w:space="0" w:color="F7A3B0" w:themeColor="accent2" w:themeTint="66"/>
        <w:insideV w:val="single" w:sz="4" w:space="0" w:color="F7A3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758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758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BDOTable113">
    <w:name w:val="BDO Table 113"/>
    <w:basedOn w:val="TableNormal"/>
    <w:uiPriority w:val="99"/>
    <w:rsid w:val="008D3B06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Yu Gothic UI Semibold" w:hAnsi="Yu Gothic UI Semibold"/>
        <w:b w:val="0"/>
        <w:color w:val="FFFFFF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table" w:customStyle="1" w:styleId="PlainTable213">
    <w:name w:val="Plain Table 213"/>
    <w:basedOn w:val="TableNormal"/>
    <w:uiPriority w:val="42"/>
    <w:rsid w:val="008D3B06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BodyText3">
    <w:name w:val="Body Text 3"/>
    <w:basedOn w:val="Normal"/>
    <w:link w:val="BodyText3Char"/>
    <w:uiPriority w:val="99"/>
    <w:semiHidden/>
    <w:unhideWhenUsed/>
    <w:rsid w:val="00EB68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B681B"/>
    <w:rPr>
      <w:rFonts w:ascii="Trebuchet MS" w:hAnsi="Trebuchet MS"/>
      <w:color w:val="595959"/>
      <w:sz w:val="16"/>
      <w:szCs w:val="16"/>
    </w:rPr>
  </w:style>
  <w:style w:type="table" w:customStyle="1" w:styleId="PlainTable214">
    <w:name w:val="Plain Table 214"/>
    <w:basedOn w:val="TableNormal"/>
    <w:uiPriority w:val="42"/>
    <w:rsid w:val="00B05627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6E0E4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sz w:val="22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5D42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5D42"/>
    <w:rPr>
      <w:rFonts w:ascii="Trebuchet MS" w:hAnsi="Trebuchet MS"/>
      <w:color w:val="595959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1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3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0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252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9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4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ubnaChawla\Documents\Custom%20Office%20Templates\BDO%20India%20LLP_Template%20.dotx" TargetMode="External"/></Relationships>
</file>

<file path=word/theme/theme1.xml><?xml version="1.0" encoding="utf-8"?>
<a:theme xmlns:a="http://schemas.openxmlformats.org/drawingml/2006/main" name="Office Theme">
  <a:themeElements>
    <a:clrScheme name="BD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6D9BFA896C443B6F6BB318D8B82B1" ma:contentTypeVersion="13" ma:contentTypeDescription="Create a new document." ma:contentTypeScope="" ma:versionID="90df1f9e45fd2e7b85ce7a8474b30f36">
  <xsd:schema xmlns:xsd="http://www.w3.org/2001/XMLSchema" xmlns:xs="http://www.w3.org/2001/XMLSchema" xmlns:p="http://schemas.microsoft.com/office/2006/metadata/properties" xmlns:ns3="729d519e-e22f-45b0-ac5a-26b016880457" xmlns:ns4="5df5f50a-422e-4b17-af41-683e292fb7d9" targetNamespace="http://schemas.microsoft.com/office/2006/metadata/properties" ma:root="true" ma:fieldsID="d411a39de95b1f2bd6d81b7b57f9c376" ns3:_="" ns4:_="">
    <xsd:import namespace="729d519e-e22f-45b0-ac5a-26b016880457"/>
    <xsd:import namespace="5df5f50a-422e-4b17-af41-683e292fb7d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d519e-e22f-45b0-ac5a-26b016880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5f50a-422e-4b17-af41-683e292fb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10134-7202-4EFC-9E0A-178160F072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E4F39F-0954-4224-B858-3C9BD6BA2F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0FB35F-5452-4E22-AD58-3264A9165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B513D4-E863-422D-9B80-8BA3A80D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d519e-e22f-45b0-ac5a-26b016880457"/>
    <ds:schemaRef ds:uri="5df5f50a-422e-4b17-af41-683e292fb7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BDO India LLP_Template .dotx</Template>
  <TotalTime>434</TotalTime>
  <Pages>3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Proposal for “Appointment of Knowledge Partner for Investment Promotion, Policy Formulation, Financial Modelling &amp; Export Promotion”</vt:lpstr>
    </vt:vector>
  </TitlesOfParts>
  <Company>BDO India LLP</Company>
  <LinksUpToDate>false</LinksUpToDate>
  <CharactersWithSpaces>8636</CharactersWithSpaces>
  <SharedDoc>false</SharedDoc>
  <HLinks>
    <vt:vector size="240" baseType="variant"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_Toc148346304</vt:lpwstr>
      </vt:variant>
      <vt:variant>
        <vt:i4>1441854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_Toc148346303</vt:lpwstr>
      </vt:variant>
      <vt:variant>
        <vt:i4>1441854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_Toc148346302</vt:lpwstr>
      </vt:variant>
      <vt:variant>
        <vt:i4>1441854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_Toc148346301</vt:lpwstr>
      </vt:variant>
      <vt:variant>
        <vt:i4>1441854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_Toc148346300</vt:lpwstr>
      </vt:variant>
      <vt:variant>
        <vt:i4>2031679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_Toc148346299</vt:lpwstr>
      </vt:variant>
      <vt:variant>
        <vt:i4>2031679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_Toc148346298</vt:lpwstr>
      </vt:variant>
      <vt:variant>
        <vt:i4>2031679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_Toc148346297</vt:lpwstr>
      </vt:variant>
      <vt:variant>
        <vt:i4>2031679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_Toc148346296</vt:lpwstr>
      </vt:variant>
      <vt:variant>
        <vt:i4>2031679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_Toc148346295</vt:lpwstr>
      </vt:variant>
      <vt:variant>
        <vt:i4>2031679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_Toc148346294</vt:lpwstr>
      </vt:variant>
      <vt:variant>
        <vt:i4>2031679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_Toc148346293</vt:lpwstr>
      </vt:variant>
      <vt:variant>
        <vt:i4>2031679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_Toc148346292</vt:lpwstr>
      </vt:variant>
      <vt:variant>
        <vt:i4>2031679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_Toc148346291</vt:lpwstr>
      </vt:variant>
      <vt:variant>
        <vt:i4>2031679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_Toc148346290</vt:lpwstr>
      </vt:variant>
      <vt:variant>
        <vt:i4>1966143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_Toc148346289</vt:lpwstr>
      </vt:variant>
      <vt:variant>
        <vt:i4>1966143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_Toc148346288</vt:lpwstr>
      </vt:variant>
      <vt:variant>
        <vt:i4>1966143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_Toc148346287</vt:lpwstr>
      </vt:variant>
      <vt:variant>
        <vt:i4>1966143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_Toc148346286</vt:lpwstr>
      </vt:variant>
      <vt:variant>
        <vt:i4>1966143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_Toc148346285</vt:lpwstr>
      </vt:variant>
      <vt:variant>
        <vt:i4>1966143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_Toc148346284</vt:lpwstr>
      </vt:variant>
      <vt:variant>
        <vt:i4>1966143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_Toc148346283</vt:lpwstr>
      </vt:variant>
      <vt:variant>
        <vt:i4>1966143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_Toc148346282</vt:lpwstr>
      </vt:variant>
      <vt:variant>
        <vt:i4>1966143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_Toc148346281</vt:lpwstr>
      </vt:variant>
      <vt:variant>
        <vt:i4>1966143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_Toc148346280</vt:lpwstr>
      </vt:variant>
      <vt:variant>
        <vt:i4>1114175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_Toc148346279</vt:lpwstr>
      </vt:variant>
      <vt:variant>
        <vt:i4>1114175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_Toc148346278</vt:lpwstr>
      </vt:variant>
      <vt:variant>
        <vt:i4>1114175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_Toc148346277</vt:lpwstr>
      </vt:variant>
      <vt:variant>
        <vt:i4>1114175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_Toc148346276</vt:lpwstr>
      </vt:variant>
      <vt:variant>
        <vt:i4>1114175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_Toc148346275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_Toc148346274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_Toc148346273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_Toc148346272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_Toc148346271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_Toc148346270</vt:lpwstr>
      </vt:variant>
      <vt:variant>
        <vt:i4>1048639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_Toc148346269</vt:lpwstr>
      </vt:variant>
      <vt:variant>
        <vt:i4>1048639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_Toc148346268</vt:lpwstr>
      </vt:variant>
      <vt:variant>
        <vt:i4>1048639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_Toc148346267</vt:lpwstr>
      </vt:variant>
      <vt:variant>
        <vt:i4>1048639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_Toc148346266</vt:lpwstr>
      </vt:variant>
      <vt:variant>
        <vt:i4>1048639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_Toc148346265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 for “Appointment of Knowledge Partner for Investment Promotion, Policy Formulation, Financial Modelling &amp; Export Promotion”</dc:title>
  <dc:subject>RFP No.: 7431/2020 Date: 07/12/2020</dc:subject>
  <dc:creator>Shubna Chawla</dc:creator>
  <cp:keywords/>
  <dc:description/>
  <cp:lastModifiedBy>Ayush Srivastava</cp:lastModifiedBy>
  <cp:revision>276</cp:revision>
  <cp:lastPrinted>2023-10-25T06:52:00Z</cp:lastPrinted>
  <dcterms:created xsi:type="dcterms:W3CDTF">2024-07-17T12:18:00Z</dcterms:created>
  <dcterms:modified xsi:type="dcterms:W3CDTF">2026-01-15T12:19:00Z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0x01010074A6D9BFA896C443B6F6BB318D8B82B1</vt:lpwstr>
  </property>
  <property fmtid="{D5CDD505-2E9C-101B-9397-08002B2CF9AE}" pid="3" name="GrammarlyDocumentId">
    <vt:lpwstr>734f643da84aff035868ad47d491277c9c90e2ef47274d05c3f516cd01090f48</vt:lpwstr>
  </property>
</Properties>
</file>